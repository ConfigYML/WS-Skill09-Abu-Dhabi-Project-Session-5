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5440FC" w14:textId="66CAF3F8" w:rsidR="00927A59" w:rsidRDefault="19DAF09B" w:rsidP="19DAF09B">
      <w:pPr>
        <w:pStyle w:val="Title"/>
        <w:rPr>
          <w:lang w:val="fr-FR"/>
        </w:rPr>
      </w:pPr>
      <w:r w:rsidRPr="19DAF09B">
        <w:rPr>
          <w:lang w:val="fr-FR"/>
        </w:rPr>
        <w:t xml:space="preserve">TEST PROJECT </w:t>
      </w:r>
      <w:r w:rsidR="0ADD9403">
        <w:br/>
      </w:r>
      <w:r w:rsidRPr="19DAF09B">
        <w:rPr>
          <w:lang w:val="fr-FR"/>
        </w:rPr>
        <w:t xml:space="preserve">IT SOFTWARE SOLUTIONS </w:t>
      </w:r>
      <w:r w:rsidR="0ADD9403">
        <w:br/>
      </w:r>
      <w:r w:rsidRPr="19DAF09B">
        <w:rPr>
          <w:lang w:val="fr-FR"/>
        </w:rPr>
        <w:t>FOR BUSINESS</w:t>
      </w:r>
    </w:p>
    <w:p w14:paraId="62FE93D2" w14:textId="6EE1A402" w:rsidR="00701C66" w:rsidRPr="002E2B92" w:rsidRDefault="002E2B92" w:rsidP="002E2B92">
      <w:pPr>
        <w:pStyle w:val="Title"/>
        <w:spacing w:line="360" w:lineRule="auto"/>
        <w:jc w:val="both"/>
        <w:rPr>
          <w:rFonts w:eastAsiaTheme="minorEastAsia"/>
          <w:b w:val="0"/>
          <w:color w:val="00594F"/>
          <w:spacing w:val="15"/>
          <w:sz w:val="40"/>
          <w:szCs w:val="40"/>
          <w:lang w:val="fr-FR"/>
        </w:rPr>
      </w:pPr>
      <w:r>
        <w:rPr>
          <w:rFonts w:eastAsiaTheme="minorEastAsia"/>
          <w:b w:val="0"/>
          <w:color w:val="00594F"/>
          <w:spacing w:val="15"/>
          <w:sz w:val="40"/>
          <w:szCs w:val="40"/>
          <w:lang w:val="fr-FR"/>
        </w:rPr>
        <w:t>module</w:t>
      </w:r>
      <w:r w:rsidR="19DAF09B" w:rsidRPr="002E2B92">
        <w:rPr>
          <w:rFonts w:eastAsiaTheme="minorEastAsia"/>
          <w:b w:val="0"/>
          <w:color w:val="00594F"/>
          <w:spacing w:val="15"/>
          <w:sz w:val="40"/>
          <w:szCs w:val="40"/>
          <w:lang w:val="fr-FR"/>
        </w:rPr>
        <w:t xml:space="preserve"> 5</w:t>
      </w:r>
    </w:p>
    <w:p w14:paraId="60F77E27" w14:textId="1CF0B26F" w:rsidR="0007178E" w:rsidRPr="00BF0193" w:rsidRDefault="002E2B92" w:rsidP="002E2B92">
      <w:pPr>
        <w:pStyle w:val="Title"/>
        <w:spacing w:line="360" w:lineRule="auto"/>
        <w:jc w:val="both"/>
        <w:rPr>
          <w:b w:val="0"/>
        </w:rPr>
      </w:pPr>
      <w:r>
        <w:rPr>
          <w:rFonts w:eastAsiaTheme="minorEastAsia"/>
          <w:b w:val="0"/>
          <w:color w:val="00594F"/>
          <w:spacing w:val="15"/>
          <w:sz w:val="40"/>
          <w:szCs w:val="40"/>
          <w:lang w:val="fr-FR"/>
        </w:rPr>
        <w:t>wSC2017_TP09_m</w:t>
      </w:r>
      <w:r w:rsidR="0052369F" w:rsidRPr="19DAF09B">
        <w:rPr>
          <w:rFonts w:eastAsiaTheme="minorEastAsia"/>
          <w:b w:val="0"/>
          <w:color w:val="00594F"/>
          <w:spacing w:val="15"/>
          <w:sz w:val="40"/>
          <w:szCs w:val="40"/>
          <w:lang w:val="fr-FR"/>
        </w:rPr>
        <w:t>5</w:t>
      </w:r>
      <w:r>
        <w:rPr>
          <w:rFonts w:eastAsiaTheme="minorEastAsia"/>
          <w:b w:val="0"/>
          <w:color w:val="00594F"/>
          <w:spacing w:val="15"/>
          <w:sz w:val="40"/>
          <w:szCs w:val="40"/>
          <w:lang w:val="fr-FR"/>
        </w:rPr>
        <w:t>_actual</w:t>
      </w:r>
    </w:p>
    <w:p w14:paraId="31CD876E" w14:textId="7FAD2D4D" w:rsidR="007344EC" w:rsidRDefault="007344EC" w:rsidP="00927A59">
      <w:pPr>
        <w:pStyle w:val="Title"/>
        <w:tabs>
          <w:tab w:val="left" w:pos="3501"/>
        </w:tabs>
        <w:rPr>
          <w:rFonts w:ascii="Frutiger LT Com 45 Light" w:hAnsi="Frutiger LT Com 45 Light"/>
          <w:sz w:val="28"/>
          <w:szCs w:val="28"/>
        </w:rPr>
      </w:pPr>
    </w:p>
    <w:p w14:paraId="31AFD0E5" w14:textId="77777777" w:rsidR="0007178E" w:rsidRPr="0007178E" w:rsidRDefault="0007178E" w:rsidP="0007178E">
      <w:pPr>
        <w:rPr>
          <w:lang w:val="en-AU"/>
        </w:rPr>
      </w:pPr>
    </w:p>
    <w:p w14:paraId="11ECF0C2" w14:textId="77777777" w:rsidR="00965198" w:rsidRDefault="00965198" w:rsidP="001C2B30">
      <w:pPr>
        <w:rPr>
          <w:rFonts w:ascii="Frutiger LT Com 45 Light" w:hAnsi="Frutiger LT Com 45 Light"/>
          <w:sz w:val="28"/>
          <w:szCs w:val="28"/>
          <w:lang w:val="en-AU"/>
        </w:rPr>
      </w:pPr>
    </w:p>
    <w:p w14:paraId="49DCEE9C" w14:textId="77777777" w:rsidR="007344EC" w:rsidRDefault="007344EC" w:rsidP="001C2B30">
      <w:pPr>
        <w:rPr>
          <w:rFonts w:ascii="Frutiger LT Com 45 Light" w:hAnsi="Frutiger LT Com 45 Light"/>
          <w:sz w:val="28"/>
          <w:szCs w:val="28"/>
          <w:lang w:val="en-AU"/>
        </w:rPr>
      </w:pPr>
    </w:p>
    <w:p w14:paraId="3BBAAFFD" w14:textId="77777777" w:rsidR="007344EC" w:rsidRDefault="007344EC" w:rsidP="001C2B30">
      <w:pPr>
        <w:rPr>
          <w:rFonts w:ascii="Frutiger LT Com 45 Light" w:hAnsi="Frutiger LT Com 45 Light"/>
          <w:sz w:val="32"/>
          <w:szCs w:val="32"/>
          <w:lang w:val="en-AU"/>
        </w:rPr>
      </w:pPr>
    </w:p>
    <w:p w14:paraId="03FE442C" w14:textId="1B278FED" w:rsidR="00336548" w:rsidRPr="00BF0193" w:rsidRDefault="00BF0193" w:rsidP="19DAF09B">
      <w:pPr>
        <w:rPr>
          <w:rFonts w:cs="Arial"/>
          <w:sz w:val="24"/>
          <w:szCs w:val="24"/>
          <w:lang w:val="en-AU"/>
        </w:rPr>
      </w:pPr>
      <w:r w:rsidRPr="00BF0193">
        <w:rPr>
          <w:rFonts w:cs="Arial"/>
          <w:sz w:val="24"/>
          <w:szCs w:val="24"/>
          <w:lang w:val="en-AU"/>
        </w:rPr>
        <w:t>Submitted</w:t>
      </w:r>
      <w:r w:rsidR="19DAF09B" w:rsidRPr="00BF0193">
        <w:rPr>
          <w:rFonts w:cs="Arial"/>
          <w:sz w:val="24"/>
          <w:szCs w:val="24"/>
          <w:lang w:val="en-AU"/>
        </w:rPr>
        <w:t xml:space="preserve"> by:</w:t>
      </w:r>
    </w:p>
    <w:p w14:paraId="4C89F57F" w14:textId="77777777" w:rsidR="007344EC" w:rsidRPr="00BF0193" w:rsidRDefault="19DAF09B" w:rsidP="19DAF09B">
      <w:pPr>
        <w:rPr>
          <w:rFonts w:cs="Arial"/>
          <w:bCs/>
          <w:sz w:val="24"/>
          <w:szCs w:val="24"/>
          <w:lang w:val="en-AU"/>
        </w:rPr>
      </w:pPr>
      <w:r w:rsidRPr="00BF0193">
        <w:rPr>
          <w:rFonts w:eastAsiaTheme="majorEastAsia" w:cs="Arial"/>
          <w:bCs/>
          <w:sz w:val="24"/>
          <w:szCs w:val="24"/>
        </w:rPr>
        <w:t xml:space="preserve">WorldSkills International </w:t>
      </w:r>
      <w:r w:rsidR="0ADD9403" w:rsidRPr="00BF0193">
        <w:rPr>
          <w:rFonts w:cs="Arial"/>
          <w:sz w:val="24"/>
          <w:szCs w:val="24"/>
        </w:rPr>
        <w:br/>
      </w:r>
      <w:r w:rsidRPr="00BF0193">
        <w:rPr>
          <w:rFonts w:eastAsiaTheme="majorEastAsia" w:cs="Arial"/>
          <w:bCs/>
          <w:sz w:val="24"/>
          <w:szCs w:val="24"/>
        </w:rPr>
        <w:t>Independent Test Project Design Team</w:t>
      </w:r>
    </w:p>
    <w:p w14:paraId="639BD4BD" w14:textId="77777777" w:rsidR="00336548" w:rsidRDefault="00336548" w:rsidP="001C2B30">
      <w:pPr>
        <w:rPr>
          <w:lang w:val="en-AU"/>
        </w:rPr>
      </w:pPr>
    </w:p>
    <w:p w14:paraId="6C3D3B10" w14:textId="77777777" w:rsidR="00336548" w:rsidRDefault="00336548" w:rsidP="00336548">
      <w:pPr>
        <w:rPr>
          <w:lang w:val="en-AU"/>
        </w:rPr>
      </w:pPr>
    </w:p>
    <w:p w14:paraId="040FBDF1" w14:textId="77777777" w:rsidR="00336548" w:rsidRDefault="00336548" w:rsidP="00336548">
      <w:pPr>
        <w:rPr>
          <w:lang w:val="en-AU"/>
        </w:rPr>
      </w:pPr>
    </w:p>
    <w:p w14:paraId="6AF67408" w14:textId="77777777" w:rsidR="00336548" w:rsidRDefault="00336548" w:rsidP="00336548">
      <w:pPr>
        <w:pStyle w:val="ListBullet"/>
        <w:numPr>
          <w:ilvl w:val="0"/>
          <w:numId w:val="0"/>
        </w:numPr>
        <w:ind w:left="284" w:hanging="284"/>
        <w:rPr>
          <w:lang w:val="en-AU"/>
        </w:rPr>
      </w:pPr>
    </w:p>
    <w:p w14:paraId="0BCE3A90" w14:textId="77777777" w:rsidR="00336548" w:rsidRPr="00336548" w:rsidRDefault="00336548" w:rsidP="00336548">
      <w:pPr>
        <w:pStyle w:val="ListBullet"/>
        <w:numPr>
          <w:ilvl w:val="0"/>
          <w:numId w:val="0"/>
        </w:numPr>
        <w:rPr>
          <w:rFonts w:ascii="Frutiger LT Com 45 Light" w:hAnsi="Frutiger LT Com 45 Light"/>
          <w:lang w:val="en-AU"/>
        </w:rPr>
        <w:sectPr w:rsidR="00336548" w:rsidRPr="00336548" w:rsidSect="001C5F88">
          <w:headerReference w:type="default" r:id="rId8"/>
          <w:footerReference w:type="default" r:id="rId9"/>
          <w:headerReference w:type="first" r:id="rId10"/>
          <w:footerReference w:type="first" r:id="rId11"/>
          <w:pgSz w:w="11906" w:h="16838" w:code="9"/>
          <w:pgMar w:top="1985" w:right="1134" w:bottom="1985" w:left="1134" w:header="567" w:footer="567" w:gutter="0"/>
          <w:cols w:space="708"/>
          <w:titlePg/>
          <w:docGrid w:linePitch="360"/>
        </w:sectPr>
      </w:pPr>
    </w:p>
    <w:p w14:paraId="5093E2D7" w14:textId="77777777" w:rsidR="00C47C3D" w:rsidRDefault="19DAF09B" w:rsidP="00C47C3D">
      <w:pPr>
        <w:pStyle w:val="Heading2"/>
      </w:pPr>
      <w:r>
        <w:lastRenderedPageBreak/>
        <w:t>Contents</w:t>
      </w:r>
    </w:p>
    <w:p w14:paraId="3D4E7A98" w14:textId="77777777" w:rsidR="00C47C3D" w:rsidRDefault="19DAF09B" w:rsidP="00C47C3D">
      <w:r>
        <w:t>This Test Project proposal consists of the following documentation/files:</w:t>
      </w:r>
    </w:p>
    <w:p w14:paraId="06C1DBE9" w14:textId="68CF76FC" w:rsidR="00C47C3D" w:rsidRDefault="00C47C3D" w:rsidP="00BF6B36">
      <w:pPr>
        <w:pStyle w:val="ListNumber"/>
      </w:pPr>
      <w:r>
        <w:t>WSC201</w:t>
      </w:r>
      <w:r w:rsidR="003F39F8">
        <w:t>7</w:t>
      </w:r>
      <w:r>
        <w:t>_TP</w:t>
      </w:r>
      <w:r w:rsidR="00C309B5">
        <w:t>09</w:t>
      </w:r>
      <w:r>
        <w:t>_</w:t>
      </w:r>
      <w:r w:rsidR="00C309B5">
        <w:t>S</w:t>
      </w:r>
      <w:r w:rsidR="0052369F">
        <w:t>5</w:t>
      </w:r>
      <w:r w:rsidR="000F583A">
        <w:t>_EN.pdf</w:t>
      </w:r>
      <w:r w:rsidR="000F583A">
        <w:tab/>
      </w:r>
      <w:r>
        <w:tab/>
      </w:r>
      <w:r w:rsidR="00C309B5">
        <w:tab/>
      </w:r>
      <w:r w:rsidR="0055120C">
        <w:t xml:space="preserve">(Session </w:t>
      </w:r>
      <w:r w:rsidR="00BF6B36">
        <w:t>5</w:t>
      </w:r>
      <w:r w:rsidR="00C309B5">
        <w:t xml:space="preserve"> instructions)</w:t>
      </w:r>
    </w:p>
    <w:p w14:paraId="561E2015" w14:textId="45C37117" w:rsidR="00C47C3D" w:rsidRDefault="00366EAA" w:rsidP="0055120C">
      <w:pPr>
        <w:pStyle w:val="ListNumber"/>
      </w:pPr>
      <w:r>
        <w:t>Session5</w:t>
      </w:r>
      <w:r w:rsidR="00C309B5">
        <w:t>-MySQL.sql</w:t>
      </w:r>
      <w:r w:rsidR="00C309B5">
        <w:tab/>
      </w:r>
      <w:r w:rsidR="00C309B5">
        <w:tab/>
      </w:r>
      <w:r w:rsidR="00C47C3D">
        <w:t xml:space="preserve"> </w:t>
      </w:r>
      <w:r w:rsidR="00C47C3D">
        <w:tab/>
      </w:r>
      <w:r w:rsidR="00C47C3D">
        <w:tab/>
        <w:t>(</w:t>
      </w:r>
      <w:r w:rsidR="00BF6B36">
        <w:t>SQL s</w:t>
      </w:r>
      <w:r w:rsidR="00C309B5">
        <w:t>cript to create tables with data for MySQL</w:t>
      </w:r>
      <w:r w:rsidR="00C47C3D">
        <w:t>)</w:t>
      </w:r>
    </w:p>
    <w:p w14:paraId="252A30FC" w14:textId="7DED5AB9" w:rsidR="00C309B5" w:rsidRDefault="00366EAA" w:rsidP="000F583A">
      <w:pPr>
        <w:pStyle w:val="ListNumber"/>
      </w:pPr>
      <w:r>
        <w:t>Session5</w:t>
      </w:r>
      <w:r w:rsidR="00C309B5">
        <w:t>-MsSQL.sql</w:t>
      </w:r>
      <w:r w:rsidR="00C309B5">
        <w:tab/>
        <w:t xml:space="preserve"> </w:t>
      </w:r>
      <w:r w:rsidR="00C309B5">
        <w:tab/>
      </w:r>
      <w:r w:rsidR="00C309B5">
        <w:tab/>
      </w:r>
      <w:r w:rsidR="00C309B5">
        <w:tab/>
      </w:r>
      <w:r w:rsidR="00BF6B36">
        <w:t>(SQL s</w:t>
      </w:r>
      <w:r w:rsidR="00C309B5">
        <w:t>cript to create tables with data for Microsoft SQL)</w:t>
      </w:r>
    </w:p>
    <w:p w14:paraId="366D2B8A" w14:textId="09FEAAF0" w:rsidR="00BF6B36" w:rsidRDefault="00BF6B36" w:rsidP="000F583A">
      <w:pPr>
        <w:pStyle w:val="ListNumber"/>
      </w:pPr>
      <w:r>
        <w:t>CaseStudy.pdf</w:t>
      </w:r>
      <w:r>
        <w:tab/>
      </w:r>
      <w:r>
        <w:tab/>
      </w:r>
      <w:r>
        <w:tab/>
      </w:r>
      <w:r>
        <w:tab/>
        <w:t>(Case study provided by a department of the airline)</w:t>
      </w:r>
    </w:p>
    <w:p w14:paraId="09F07C1A" w14:textId="65092405" w:rsidR="00F51B5C" w:rsidRDefault="00F51B5C" w:rsidP="008D3314">
      <w:pPr>
        <w:pStyle w:val="ListNumber"/>
      </w:pPr>
      <w:r>
        <w:t>Testing</w:t>
      </w:r>
      <w:r w:rsidR="008D3314">
        <w:t>Template.docx</w:t>
      </w:r>
      <w:r>
        <w:tab/>
      </w:r>
      <w:r>
        <w:tab/>
      </w:r>
      <w:r>
        <w:tab/>
        <w:t>(Testing template to be completed for session 5)</w:t>
      </w:r>
    </w:p>
    <w:p w14:paraId="48EEB10C" w14:textId="49793EEB" w:rsidR="008D3314" w:rsidRDefault="008D3314" w:rsidP="000F583A">
      <w:pPr>
        <w:pStyle w:val="ListNumber"/>
      </w:pPr>
      <w:r>
        <w:t>ReservationSystem.exe</w:t>
      </w:r>
      <w:r>
        <w:tab/>
      </w:r>
      <w:r>
        <w:tab/>
      </w:r>
      <w:r>
        <w:tab/>
        <w:t>(Working copy of the reservation system)</w:t>
      </w:r>
    </w:p>
    <w:p w14:paraId="2D2C3BCD" w14:textId="77777777" w:rsidR="00C47C3D" w:rsidRDefault="19DAF09B" w:rsidP="00C47C3D">
      <w:pPr>
        <w:pStyle w:val="Heading2"/>
      </w:pPr>
      <w:r>
        <w:t xml:space="preserve">Introduction </w:t>
      </w:r>
    </w:p>
    <w:p w14:paraId="1509FB4F" w14:textId="54655C53" w:rsidR="004F79A7" w:rsidRDefault="19DAF09B" w:rsidP="007E63A5">
      <w:r>
        <w:t xml:space="preserve">In order to improve flight experience on AMONIC Airlines and provide a better experience, the airline has decided to offer some amenities to passengers. </w:t>
      </w:r>
    </w:p>
    <w:p w14:paraId="4F93C128" w14:textId="3F169D27" w:rsidR="007E63A5" w:rsidRDefault="007E63A5" w:rsidP="007E63A5">
      <w:r>
        <w:t>There will also be requests for diagrams and technical testing of the reservation system as provided.</w:t>
      </w:r>
    </w:p>
    <w:p w14:paraId="6B1DE875" w14:textId="0342CF81" w:rsidR="000D140A" w:rsidRDefault="19DAF09B" w:rsidP="00401610">
      <w:r>
        <w:t>The following are the main functionalities executed in this session:</w:t>
      </w:r>
    </w:p>
    <w:p w14:paraId="1671E545" w14:textId="0FF1ADF3" w:rsidR="00C47C3D" w:rsidRDefault="007E63A5" w:rsidP="00BF0193">
      <w:pPr>
        <w:pStyle w:val="ListBullet"/>
      </w:pPr>
      <w:r>
        <w:t>Allow the passengers</w:t>
      </w:r>
      <w:r w:rsidR="00643AB0">
        <w:t xml:space="preserve"> to purchase amenities.</w:t>
      </w:r>
    </w:p>
    <w:p w14:paraId="7B8227AD" w14:textId="5CB65986" w:rsidR="004F79A7" w:rsidRDefault="00643AB0" w:rsidP="00BF0193">
      <w:pPr>
        <w:pStyle w:val="ListBullet"/>
      </w:pPr>
      <w:r>
        <w:t>Create reports based on flight numbers and flight dates.</w:t>
      </w:r>
    </w:p>
    <w:p w14:paraId="29AAB72A" w14:textId="7A44B527" w:rsidR="00643AB0" w:rsidRDefault="00643AB0" w:rsidP="00BF0193">
      <w:pPr>
        <w:pStyle w:val="ListBullet"/>
      </w:pPr>
      <w:r>
        <w:t>Test a working copy of a software and provide a report of the results based on provided queries.</w:t>
      </w:r>
    </w:p>
    <w:p w14:paraId="55B26F58" w14:textId="036C793B" w:rsidR="00643AB0" w:rsidRDefault="00643AB0" w:rsidP="00BF0193">
      <w:pPr>
        <w:pStyle w:val="ListBullet"/>
      </w:pPr>
      <w:r>
        <w:t>Provide diagrams for the analysis of the case study provided.</w:t>
      </w:r>
    </w:p>
    <w:p w14:paraId="72066C4C" w14:textId="77777777" w:rsidR="00C47C3D" w:rsidRDefault="19DAF09B" w:rsidP="00C47C3D">
      <w:pPr>
        <w:pStyle w:val="Heading2"/>
      </w:pPr>
      <w:r>
        <w:t>Description of project and tasks</w:t>
      </w:r>
    </w:p>
    <w:p w14:paraId="6ABFFD76" w14:textId="12E09B9C" w:rsidR="00C47C3D" w:rsidRDefault="19DAF09B" w:rsidP="00493FC2">
      <w:r>
        <w:t>In submitting your solution, please make sure the deliverables conform to the basic guidelines drawn out by different departments at AMONIC Airlines:</w:t>
      </w:r>
    </w:p>
    <w:p w14:paraId="3163E764" w14:textId="77777777" w:rsidR="00155E9F" w:rsidRDefault="19DAF09B" w:rsidP="00BF0193">
      <w:pPr>
        <w:pStyle w:val="ListBullet"/>
      </w:pPr>
      <w:r>
        <w:t>There should be consistency in using the provided style guide throughout development.</w:t>
      </w:r>
    </w:p>
    <w:p w14:paraId="60B0BD32" w14:textId="77777777" w:rsidR="00155E9F" w:rsidRDefault="19DAF09B" w:rsidP="00BF0193">
      <w:pPr>
        <w:pStyle w:val="ListBullet"/>
      </w:pPr>
      <w:r>
        <w:t>All required software modules must have applicable and useful validation and error messages as expected by the industry.</w:t>
      </w:r>
    </w:p>
    <w:p w14:paraId="77570725" w14:textId="20DD4D0E" w:rsidR="00155E9F" w:rsidRDefault="19DAF09B" w:rsidP="00BF0193">
      <w:pPr>
        <w:pStyle w:val="ListBullet"/>
      </w:pPr>
      <w:r>
        <w:t>The use of valid and proper naming conventions is expected in all material submitted.</w:t>
      </w:r>
    </w:p>
    <w:p w14:paraId="60BA0A6E" w14:textId="77777777" w:rsidR="00155E9F" w:rsidRDefault="19DAF09B" w:rsidP="00BF0193">
      <w:pPr>
        <w:pStyle w:val="ListBullet"/>
      </w:pPr>
      <w:r>
        <w:t>Any form or report once created should be displayed in the centre of the screen.</w:t>
      </w:r>
    </w:p>
    <w:p w14:paraId="5C2EFEB1" w14:textId="77777777" w:rsidR="00155E9F" w:rsidRDefault="19DAF09B" w:rsidP="00BF0193">
      <w:pPr>
        <w:pStyle w:val="ListBullet"/>
      </w:pPr>
      <w:r>
        <w:t>When a form or a dialogue is in focus, operations on other forms need to be suspended.</w:t>
      </w:r>
    </w:p>
    <w:p w14:paraId="11EDB940" w14:textId="77777777" w:rsidR="00155E9F" w:rsidRDefault="19DAF09B" w:rsidP="00BF0193">
      <w:pPr>
        <w:pStyle w:val="ListBullet"/>
      </w:pPr>
      <w:r>
        <w:t>The caption of Delete and Cancel buttons need to be in red to help with accidental mishaps.</w:t>
      </w:r>
    </w:p>
    <w:p w14:paraId="67E883C5" w14:textId="77777777" w:rsidR="00155E9F" w:rsidRDefault="19DAF09B" w:rsidP="00BF0193">
      <w:pPr>
        <w:pStyle w:val="ListBullet"/>
      </w:pPr>
      <w:r>
        <w:t>When using colours to differentiate between rows or records, there needs to be visible clarification on the screen as to what they stand for.</w:t>
      </w:r>
    </w:p>
    <w:p w14:paraId="5E140D42" w14:textId="77777777" w:rsidR="00155E9F" w:rsidRDefault="19DAF09B" w:rsidP="00BF0193">
      <w:pPr>
        <w:pStyle w:val="ListBullet"/>
      </w:pPr>
      <w:r>
        <w:t>The wireframe diagrams provided as part of this document are only suggestions and the solution produced does not have to be, in any way, mirror what has been pictured.</w:t>
      </w:r>
    </w:p>
    <w:p w14:paraId="424D7E02" w14:textId="77777777" w:rsidR="00155E9F" w:rsidRPr="00C47C3D" w:rsidRDefault="19DAF09B" w:rsidP="00BF0193">
      <w:pPr>
        <w:pStyle w:val="ListBullet"/>
      </w:pPr>
      <w:r>
        <w:t>Time management is critical to the success of any project and so it is expected of all deliverables to be complete and operational upon delivery.</w:t>
      </w:r>
    </w:p>
    <w:p w14:paraId="1744918B" w14:textId="77777777" w:rsidR="00BF0193" w:rsidRDefault="00BF0193">
      <w:pPr>
        <w:spacing w:after="160"/>
        <w:rPr>
          <w:rFonts w:eastAsiaTheme="majorEastAsia" w:cstheme="majorBidi"/>
          <w:b/>
          <w:caps/>
          <w:color w:val="000000" w:themeColor="text1"/>
          <w:sz w:val="32"/>
          <w:szCs w:val="26"/>
        </w:rPr>
      </w:pPr>
      <w:r>
        <w:br w:type="page"/>
      </w:r>
    </w:p>
    <w:p w14:paraId="539C08E2" w14:textId="70B97EDB" w:rsidR="00C47C3D" w:rsidRDefault="19DAF09B" w:rsidP="00C47C3D">
      <w:pPr>
        <w:pStyle w:val="Heading2"/>
      </w:pPr>
      <w:r>
        <w:lastRenderedPageBreak/>
        <w:t>Instructions to the Competitor</w:t>
      </w:r>
    </w:p>
    <w:p w14:paraId="3CB49015" w14:textId="495D0FA8" w:rsidR="00C47C3D" w:rsidRPr="00366A2E" w:rsidRDefault="19DAF09B" w:rsidP="00DF6F4D">
      <w:pPr>
        <w:pStyle w:val="Heading3"/>
      </w:pPr>
      <w:r>
        <w:t>5.1 CreatING the database</w:t>
      </w:r>
    </w:p>
    <w:p w14:paraId="7608413B" w14:textId="33C3605D" w:rsidR="00C47C3D" w:rsidRDefault="19DAF09B" w:rsidP="0002203A">
      <w:r>
        <w:t>Create a database by the name of “Session5” in your desired RDBMS Platform (MySQL or Microsoft SQL Server). This will be the main and only database you will use in this session.</w:t>
      </w:r>
    </w:p>
    <w:p w14:paraId="2B96FAFC" w14:textId="2BCAEDCA" w:rsidR="00F05684" w:rsidRDefault="19DAF09B" w:rsidP="19DAF09B">
      <w:pPr>
        <w:pStyle w:val="Heading3"/>
        <w:rPr>
          <w:lang w:val="en-US" w:bidi="fa-IR"/>
        </w:rPr>
      </w:pPr>
      <w:r w:rsidRPr="19DAF09B">
        <w:rPr>
          <w:lang w:val="en-US" w:bidi="fa-IR"/>
        </w:rPr>
        <w:t xml:space="preserve">5.2 ImportING database structure </w:t>
      </w:r>
    </w:p>
    <w:p w14:paraId="28321E7F" w14:textId="6D6CCE48" w:rsidR="003B560A" w:rsidRDefault="19DAF09B" w:rsidP="19DAF09B">
      <w:pPr>
        <w:rPr>
          <w:lang w:val="en-US" w:bidi="fa-IR"/>
        </w:rPr>
      </w:pPr>
      <w:r w:rsidRPr="19DAF09B">
        <w:rPr>
          <w:lang w:val="en-US" w:bidi="fa-IR"/>
        </w:rPr>
        <w:t>Depending on your preferred RDBMS platform, a SQL scripts is made available. The said scripts consists of the database structure and data required to complete the required tasks. The data needs to be imported to the database created for this session named “Session5”.</w:t>
      </w:r>
    </w:p>
    <w:p w14:paraId="087D617C" w14:textId="49AB8AB3" w:rsidR="00BC6914" w:rsidRDefault="19DAF09B" w:rsidP="00BF0193">
      <w:pPr>
        <w:jc w:val="both"/>
        <w:rPr>
          <w:lang w:val="en-US" w:bidi="fa-IR"/>
        </w:rPr>
      </w:pPr>
      <w:r w:rsidRPr="19DAF09B">
        <w:rPr>
          <w:lang w:val="en-US" w:bidi="fa-IR"/>
        </w:rPr>
        <w:t>As instructed by the designers, the database structure provided for the purpose of this section cannot be altered. This applies to removal of tables, adding or deleting any fields on the tables or of change in their data types.</w:t>
      </w:r>
    </w:p>
    <w:p w14:paraId="2206BE3C" w14:textId="0C4F2B68" w:rsidR="00F05684" w:rsidRDefault="00BF0193" w:rsidP="19DAF09B">
      <w:pPr>
        <w:rPr>
          <w:lang w:val="en-US" w:bidi="fa-IR"/>
        </w:rPr>
      </w:pPr>
      <w:r w:rsidRPr="002255CC">
        <w:rPr>
          <w:noProof/>
          <w:lang w:val="en-US" w:bidi="fa-IR"/>
        </w:rPr>
        <w:drawing>
          <wp:anchor distT="0" distB="0" distL="114300" distR="114300" simplePos="0" relativeHeight="251658240" behindDoc="0" locked="0" layoutInCell="1" allowOverlap="1" wp14:anchorId="089DFED3" wp14:editId="149A6A49">
            <wp:simplePos x="0" y="0"/>
            <wp:positionH relativeFrom="margin">
              <wp:align>left</wp:align>
            </wp:positionH>
            <wp:positionV relativeFrom="paragraph">
              <wp:posOffset>549910</wp:posOffset>
            </wp:positionV>
            <wp:extent cx="5040630" cy="5518785"/>
            <wp:effectExtent l="0" t="0" r="7620" b="5715"/>
            <wp:wrapThrough wrapText="bothSides">
              <wp:wrapPolygon edited="0">
                <wp:start x="0" y="0"/>
                <wp:lineTo x="0" y="21548"/>
                <wp:lineTo x="21551" y="21548"/>
                <wp:lineTo x="21551"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40630" cy="5518785"/>
                    </a:xfrm>
                    <a:prstGeom prst="rect">
                      <a:avLst/>
                    </a:prstGeom>
                  </pic:spPr>
                </pic:pic>
              </a:graphicData>
            </a:graphic>
          </wp:anchor>
        </w:drawing>
      </w:r>
      <w:r w:rsidR="19DAF09B" w:rsidRPr="19DAF09B">
        <w:rPr>
          <w:lang w:val="en-US" w:bidi="fa-IR"/>
        </w:rPr>
        <w:t>To help further perceive the thinking behind the structure of the database, the database designers provide an Entity-Relationship Diagram (ERD). The aforementioned diagram explains the conceptual and representational model of data used in the database.</w:t>
      </w:r>
    </w:p>
    <w:p w14:paraId="1D718B40" w14:textId="0BCC1111" w:rsidR="00896C41" w:rsidRDefault="0013365B" w:rsidP="00BF0193">
      <w:pPr>
        <w:pStyle w:val="Heading2"/>
        <w:rPr>
          <w:lang w:val="en-US" w:bidi="fa-IR"/>
        </w:rPr>
      </w:pPr>
      <w:r>
        <w:rPr>
          <w:noProof/>
          <w:lang w:val="en-US" w:bidi="fa-IR"/>
        </w:rPr>
        <w:lastRenderedPageBreak/>
        <w:drawing>
          <wp:inline distT="0" distB="0" distL="0" distR="0" wp14:anchorId="2EB75F2A" wp14:editId="427D6818">
            <wp:extent cx="5604508" cy="4416425"/>
            <wp:effectExtent l="0" t="0" r="0" b="0"/>
            <wp:docPr id="720997010" name="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13">
                      <a:extLst>
                        <a:ext uri="{28A0092B-C50C-407E-A947-70E740481C1C}">
                          <a14:useLocalDpi xmlns:a14="http://schemas.microsoft.com/office/drawing/2010/main" val="0"/>
                        </a:ext>
                      </a:extLst>
                    </a:blip>
                    <a:stretch>
                      <a:fillRect/>
                    </a:stretch>
                  </pic:blipFill>
                  <pic:spPr>
                    <a:xfrm>
                      <a:off x="0" y="0"/>
                      <a:ext cx="5604508" cy="4416425"/>
                    </a:xfrm>
                    <a:prstGeom prst="rect">
                      <a:avLst/>
                    </a:prstGeom>
                  </pic:spPr>
                </pic:pic>
              </a:graphicData>
            </a:graphic>
          </wp:inline>
        </w:drawing>
      </w:r>
    </w:p>
    <w:p w14:paraId="486C8E67" w14:textId="77777777" w:rsidR="00BF0193" w:rsidRDefault="00BF0193">
      <w:pPr>
        <w:spacing w:after="160"/>
        <w:rPr>
          <w:rFonts w:eastAsiaTheme="majorEastAsia" w:cstheme="majorBidi"/>
          <w:b/>
          <w:caps/>
          <w:color w:val="000000" w:themeColor="text1"/>
          <w:sz w:val="22"/>
          <w:szCs w:val="24"/>
          <w:lang w:val="en-US" w:bidi="fa-IR"/>
        </w:rPr>
      </w:pPr>
      <w:r>
        <w:rPr>
          <w:lang w:val="en-US" w:bidi="fa-IR"/>
        </w:rPr>
        <w:br w:type="page"/>
      </w:r>
    </w:p>
    <w:p w14:paraId="0ABCD739" w14:textId="72191CA3" w:rsidR="00012F19" w:rsidRDefault="19DAF09B" w:rsidP="00BF0193">
      <w:pPr>
        <w:pStyle w:val="Heading3"/>
        <w:rPr>
          <w:lang w:val="en-US" w:bidi="fa-IR"/>
        </w:rPr>
      </w:pPr>
      <w:r w:rsidRPr="19DAF09B">
        <w:rPr>
          <w:lang w:val="en-US" w:bidi="fa-IR"/>
        </w:rPr>
        <w:lastRenderedPageBreak/>
        <w:t>5.3 purchasing amenities</w:t>
      </w:r>
    </w:p>
    <w:p w14:paraId="2538B7E1" w14:textId="4FB5A2D3" w:rsidR="0020769E" w:rsidRDefault="19DAF09B" w:rsidP="19DAF09B">
      <w:pPr>
        <w:rPr>
          <w:lang w:val="en-US" w:bidi="fa-IR"/>
        </w:rPr>
      </w:pPr>
      <w:r w:rsidRPr="19DAF09B">
        <w:rPr>
          <w:lang w:val="en-US" w:bidi="fa-IR"/>
        </w:rPr>
        <w:t xml:space="preserve">The passengers flying AMONIC Airlines can walk into any of their offices or call them up and ask for extra amenities for their upcoming flights. </w:t>
      </w:r>
    </w:p>
    <w:p w14:paraId="5265DA53" w14:textId="7911D2FC" w:rsidR="004F7823" w:rsidRDefault="19DAF09B" w:rsidP="19DAF09B">
      <w:pPr>
        <w:rPr>
          <w:lang w:val="en-US" w:bidi="fa-IR"/>
        </w:rPr>
      </w:pPr>
      <w:r w:rsidRPr="19DAF09B">
        <w:rPr>
          <w:lang w:val="en-US" w:bidi="fa-IR"/>
        </w:rPr>
        <w:t>The details of such system would entail the following technicalities:</w:t>
      </w:r>
    </w:p>
    <w:p w14:paraId="026050D3" w14:textId="56761506" w:rsidR="00896C41" w:rsidRDefault="19DAF09B" w:rsidP="00BF0193">
      <w:pPr>
        <w:pStyle w:val="ListBullet"/>
        <w:rPr>
          <w:lang w:val="en-US" w:bidi="fa-IR"/>
        </w:rPr>
      </w:pPr>
      <w:r w:rsidRPr="19DAF09B">
        <w:rPr>
          <w:lang w:val="en-US" w:bidi="fa-IR"/>
        </w:rPr>
        <w:t>To retrieve booking information, the first thing the user needs to enter into the system is their booking reference number.</w:t>
      </w:r>
    </w:p>
    <w:p w14:paraId="0DDB607E" w14:textId="7D3129A7" w:rsidR="00896C41" w:rsidRDefault="19DAF09B" w:rsidP="00BF0193">
      <w:pPr>
        <w:pStyle w:val="ListBullet"/>
        <w:rPr>
          <w:lang w:val="en-US" w:bidi="fa-IR"/>
        </w:rPr>
      </w:pPr>
      <w:r w:rsidRPr="19DAF09B">
        <w:rPr>
          <w:lang w:val="en-US" w:bidi="fa-IR"/>
        </w:rPr>
        <w:t>By searching the database for the booking reference number, they will be presented with a list of flights registered for that booking. Here are some things to consider:</w:t>
      </w:r>
    </w:p>
    <w:p w14:paraId="61D5CCC1" w14:textId="468775B1" w:rsidR="000D1CFE" w:rsidRDefault="19DAF09B" w:rsidP="00BF0193">
      <w:pPr>
        <w:pStyle w:val="ListBullet2"/>
        <w:rPr>
          <w:lang w:val="en-US" w:bidi="fa-IR"/>
        </w:rPr>
      </w:pPr>
      <w:r w:rsidRPr="19DAF09B">
        <w:rPr>
          <w:lang w:val="en-US" w:bidi="fa-IR"/>
        </w:rPr>
        <w:t>This service is available up to 24 hours before each flight. It goes without saying that it should not work for the flights that have already flown out.</w:t>
      </w:r>
    </w:p>
    <w:p w14:paraId="79D6D768" w14:textId="13497A96" w:rsidR="00A9237F" w:rsidRDefault="19DAF09B" w:rsidP="00BF0193">
      <w:pPr>
        <w:pStyle w:val="ListBullet2"/>
        <w:rPr>
          <w:lang w:val="en-US" w:bidi="fa-IR"/>
        </w:rPr>
      </w:pPr>
      <w:r w:rsidRPr="19DAF09B">
        <w:rPr>
          <w:lang w:val="en-US" w:bidi="fa-IR"/>
        </w:rPr>
        <w:t>The list should contain the flight number, date of the flight, and the departure and arrival airports.</w:t>
      </w:r>
    </w:p>
    <w:p w14:paraId="22A4581D" w14:textId="16EEC1B4" w:rsidR="00896C41" w:rsidRDefault="19DAF09B" w:rsidP="00BF0193">
      <w:pPr>
        <w:pStyle w:val="ListBullet2"/>
        <w:rPr>
          <w:lang w:val="en-US" w:bidi="fa-IR"/>
        </w:rPr>
      </w:pPr>
      <w:r w:rsidRPr="19DAF09B">
        <w:rPr>
          <w:lang w:val="en-US" w:bidi="fa-IR"/>
        </w:rPr>
        <w:t>The user can choose the flight they need to purchase amenities for with a button.</w:t>
      </w:r>
    </w:p>
    <w:p w14:paraId="714E4CF1" w14:textId="71EE113C" w:rsidR="00896C41" w:rsidRDefault="19DAF09B" w:rsidP="00BF0193">
      <w:pPr>
        <w:pStyle w:val="ListBullet2"/>
        <w:rPr>
          <w:lang w:val="en-US" w:bidi="fa-IR"/>
        </w:rPr>
      </w:pPr>
      <w:r w:rsidRPr="19DAF09B">
        <w:rPr>
          <w:lang w:val="en-US" w:bidi="fa-IR"/>
        </w:rPr>
        <w:t>The user must be able to change their flight at any time and it should not require them to close the form and come back.</w:t>
      </w:r>
    </w:p>
    <w:p w14:paraId="47443AC7" w14:textId="77777777" w:rsidR="00F237F1" w:rsidRDefault="19DAF09B" w:rsidP="00BF0193">
      <w:pPr>
        <w:pStyle w:val="ListBullet"/>
        <w:rPr>
          <w:lang w:val="en-US" w:bidi="fa-IR"/>
        </w:rPr>
      </w:pPr>
      <w:r w:rsidRPr="19DAF09B">
        <w:rPr>
          <w:lang w:val="en-US" w:bidi="fa-IR"/>
        </w:rPr>
        <w:t>When the flight is confirmed, these items need to be made available to the user:</w:t>
      </w:r>
    </w:p>
    <w:p w14:paraId="167DD021" w14:textId="55E19B27" w:rsidR="00F237F1" w:rsidRDefault="19DAF09B" w:rsidP="00BF0193">
      <w:pPr>
        <w:pStyle w:val="ListBullet2"/>
        <w:rPr>
          <w:lang w:val="en-US" w:bidi="fa-IR"/>
        </w:rPr>
      </w:pPr>
      <w:r w:rsidRPr="19DAF09B">
        <w:rPr>
          <w:lang w:val="en-US" w:bidi="fa-IR"/>
        </w:rPr>
        <w:t>The cabin class, full name, and the passport number of the passenger needs to be shown for the representative to verify the correct booking.</w:t>
      </w:r>
    </w:p>
    <w:p w14:paraId="6198F1A7" w14:textId="0A3D1528" w:rsidR="00896C41" w:rsidRDefault="19DAF09B" w:rsidP="00BF0193">
      <w:pPr>
        <w:pStyle w:val="ListBullet2"/>
        <w:rPr>
          <w:lang w:val="en-US" w:bidi="fa-IR"/>
        </w:rPr>
      </w:pPr>
      <w:r w:rsidRPr="19DAF09B">
        <w:rPr>
          <w:lang w:val="en-US" w:bidi="fa-IR"/>
        </w:rPr>
        <w:t>List of the available amenities are retrieved from the database and shown to the user.</w:t>
      </w:r>
    </w:p>
    <w:p w14:paraId="4174297D" w14:textId="133A9232" w:rsidR="00A0123B" w:rsidRDefault="19DAF09B" w:rsidP="00BF0193">
      <w:pPr>
        <w:pStyle w:val="ListBullet2"/>
        <w:rPr>
          <w:lang w:val="en-US" w:bidi="fa-IR"/>
        </w:rPr>
      </w:pPr>
      <w:r w:rsidRPr="19DAF09B">
        <w:rPr>
          <w:lang w:val="en-US" w:bidi="fa-IR"/>
        </w:rPr>
        <w:t>The items that are free (included as part of the cabin type) cannot be purchased.</w:t>
      </w:r>
    </w:p>
    <w:p w14:paraId="490748FA" w14:textId="0FDA9538" w:rsidR="00A0123B" w:rsidRDefault="19DAF09B" w:rsidP="00BF0193">
      <w:pPr>
        <w:pStyle w:val="ListBullet"/>
        <w:rPr>
          <w:lang w:val="en-US" w:bidi="fa-IR"/>
        </w:rPr>
      </w:pPr>
      <w:r w:rsidRPr="19DAF09B">
        <w:rPr>
          <w:lang w:val="en-US" w:bidi="fa-IR"/>
        </w:rPr>
        <w:t>The form should also update the total payable amount in this way:</w:t>
      </w:r>
    </w:p>
    <w:p w14:paraId="4F9B4B07" w14:textId="6CA1FA3C" w:rsidR="008C7EDF" w:rsidRDefault="19DAF09B" w:rsidP="00BF0193">
      <w:pPr>
        <w:pStyle w:val="ListBullet2"/>
        <w:rPr>
          <w:lang w:val="en-US" w:bidi="fa-IR"/>
        </w:rPr>
      </w:pPr>
      <w:r w:rsidRPr="19DAF09B">
        <w:rPr>
          <w:lang w:val="en-US" w:bidi="fa-IR"/>
        </w:rPr>
        <w:t>The total of all the items selected should be displayed as an item on the screen.</w:t>
      </w:r>
    </w:p>
    <w:p w14:paraId="37E93E4D" w14:textId="2D99273C" w:rsidR="008C7EDF" w:rsidRDefault="19DAF09B" w:rsidP="00BF0193">
      <w:pPr>
        <w:pStyle w:val="ListBullet2"/>
        <w:rPr>
          <w:lang w:val="en-US" w:bidi="fa-IR"/>
        </w:rPr>
      </w:pPr>
      <w:r w:rsidRPr="19DAF09B">
        <w:rPr>
          <w:lang w:val="en-US" w:bidi="fa-IR"/>
        </w:rPr>
        <w:t>The duties and taxes will show how much the 5% value added tax will add to the amount.</w:t>
      </w:r>
    </w:p>
    <w:p w14:paraId="67830076" w14:textId="2A643D03" w:rsidR="008C7EDF" w:rsidRDefault="19DAF09B" w:rsidP="00BF0193">
      <w:pPr>
        <w:pStyle w:val="ListBullet2"/>
        <w:rPr>
          <w:lang w:val="en-US" w:bidi="fa-IR"/>
        </w:rPr>
      </w:pPr>
      <w:r w:rsidRPr="19DAF09B">
        <w:rPr>
          <w:lang w:val="en-US" w:bidi="fa-IR"/>
        </w:rPr>
        <w:t>Total payable is the sum of the extra charges for the selected amenities.</w:t>
      </w:r>
    </w:p>
    <w:p w14:paraId="535A792B" w14:textId="575C3360" w:rsidR="00692D36" w:rsidRDefault="19DAF09B" w:rsidP="00BF0193">
      <w:pPr>
        <w:pStyle w:val="ListBullet"/>
        <w:rPr>
          <w:lang w:val="en-US" w:bidi="fa-IR"/>
        </w:rPr>
      </w:pPr>
      <w:r w:rsidRPr="19DAF09B">
        <w:rPr>
          <w:lang w:val="en-US" w:bidi="fa-IR"/>
        </w:rPr>
        <w:t>If the flight chosen for the booking already has amenities purchased for on the database, the form should display those amenities (checkmark against them) and allow the user to make changes to it.</w:t>
      </w:r>
    </w:p>
    <w:p w14:paraId="072BC66A" w14:textId="7D5489E5" w:rsidR="00692D36" w:rsidRDefault="19DAF09B" w:rsidP="00BF0193">
      <w:pPr>
        <w:pStyle w:val="ListBullet2"/>
        <w:rPr>
          <w:lang w:val="en-US" w:bidi="fa-IR"/>
        </w:rPr>
      </w:pPr>
      <w:r w:rsidRPr="19DAF09B">
        <w:rPr>
          <w:lang w:val="en-US" w:bidi="fa-IR"/>
        </w:rPr>
        <w:t>The total payable should subtract the amount paid for the last purchase from the current total and only ask for the difference. (negative values must be marked as refund)</w:t>
      </w:r>
    </w:p>
    <w:p w14:paraId="200978BA" w14:textId="43121E44" w:rsidR="001A0C9F" w:rsidRDefault="19DAF09B" w:rsidP="00BF0193">
      <w:pPr>
        <w:pStyle w:val="ListBullet"/>
        <w:rPr>
          <w:lang w:val="en-US" w:bidi="fa-IR"/>
        </w:rPr>
      </w:pPr>
      <w:r w:rsidRPr="19DAF09B">
        <w:rPr>
          <w:lang w:val="en-US" w:bidi="fa-IR"/>
        </w:rPr>
        <w:t>There should also be an exit button and a save button positioned at the bottom of the form.</w:t>
      </w:r>
    </w:p>
    <w:p w14:paraId="23B13BDA" w14:textId="0553B8B8" w:rsidR="0055375D" w:rsidRDefault="0055375D" w:rsidP="00BF0193">
      <w:pPr>
        <w:pStyle w:val="Heading3"/>
        <w:rPr>
          <w:lang w:val="en-US" w:bidi="fa-IR"/>
        </w:rPr>
      </w:pPr>
      <w:r w:rsidRPr="0055375D">
        <w:rPr>
          <w:noProof/>
          <w:lang w:val="en-US" w:bidi="fa-IR"/>
        </w:rPr>
        <w:drawing>
          <wp:inline distT="0" distB="0" distL="0" distR="0" wp14:anchorId="504940F8" wp14:editId="19AD02AF">
            <wp:extent cx="6245369" cy="2765425"/>
            <wp:effectExtent l="0" t="0" r="3175" b="0"/>
            <wp:docPr id="3" name="Picture 3" descr="C:\Users\user\OneDrive\سوالات فارسی\Report_Session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OneDrive\سوالات فارسی\Report_Session5.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48288" cy="2766718"/>
                    </a:xfrm>
                    <a:prstGeom prst="rect">
                      <a:avLst/>
                    </a:prstGeom>
                    <a:noFill/>
                    <a:ln>
                      <a:noFill/>
                    </a:ln>
                  </pic:spPr>
                </pic:pic>
              </a:graphicData>
            </a:graphic>
          </wp:inline>
        </w:drawing>
      </w:r>
    </w:p>
    <w:p w14:paraId="7F1C5192" w14:textId="77777777" w:rsidR="00BF0193" w:rsidRDefault="00BF0193" w:rsidP="19DAF09B">
      <w:pPr>
        <w:pStyle w:val="Heading3"/>
        <w:rPr>
          <w:lang w:val="en-US" w:bidi="fa-IR"/>
        </w:rPr>
      </w:pPr>
    </w:p>
    <w:p w14:paraId="271CC397" w14:textId="77777777" w:rsidR="00BF0193" w:rsidRDefault="00BF0193">
      <w:pPr>
        <w:spacing w:after="160"/>
        <w:rPr>
          <w:rFonts w:eastAsiaTheme="majorEastAsia" w:cstheme="majorBidi"/>
          <w:b/>
          <w:caps/>
          <w:color w:val="000000" w:themeColor="text1"/>
          <w:sz w:val="22"/>
          <w:szCs w:val="24"/>
          <w:lang w:val="en-US" w:bidi="fa-IR"/>
        </w:rPr>
      </w:pPr>
      <w:r>
        <w:rPr>
          <w:lang w:val="en-US" w:bidi="fa-IR"/>
        </w:rPr>
        <w:br w:type="page"/>
      </w:r>
    </w:p>
    <w:p w14:paraId="1DF18A25" w14:textId="30D2EEB8" w:rsidR="005F0644" w:rsidRDefault="19DAF09B" w:rsidP="19DAF09B">
      <w:pPr>
        <w:pStyle w:val="Heading3"/>
        <w:rPr>
          <w:lang w:val="en-US" w:bidi="fa-IR"/>
        </w:rPr>
      </w:pPr>
      <w:r w:rsidRPr="19DAF09B">
        <w:rPr>
          <w:lang w:val="en-US" w:bidi="fa-IR"/>
        </w:rPr>
        <w:lastRenderedPageBreak/>
        <w:t>5.4 Report of amenities needed for flights</w:t>
      </w:r>
    </w:p>
    <w:p w14:paraId="5E4D534D" w14:textId="53BC1DD7" w:rsidR="005F0644" w:rsidRDefault="19DAF09B" w:rsidP="19DAF09B">
      <w:pPr>
        <w:rPr>
          <w:lang w:val="en-US" w:bidi="fa-IR"/>
        </w:rPr>
      </w:pPr>
      <w:r w:rsidRPr="19DAF09B">
        <w:rPr>
          <w:lang w:val="en-US" w:bidi="fa-IR"/>
        </w:rPr>
        <w:t>The management needs a report of the amenities required for each flight 24 hours before flying time. This is so that the crew can prepare to offer the amenities as the passengers have requested them. This is a short description of what the report entails:</w:t>
      </w:r>
    </w:p>
    <w:p w14:paraId="7EF2EA2F" w14:textId="2F79FAA5" w:rsidR="005F0644" w:rsidRDefault="19DAF09B" w:rsidP="00BF0193">
      <w:pPr>
        <w:pStyle w:val="ListBullet"/>
        <w:rPr>
          <w:lang w:val="en-US" w:bidi="fa-IR"/>
        </w:rPr>
      </w:pPr>
      <w:r w:rsidRPr="19DAF09B">
        <w:rPr>
          <w:lang w:val="en-US" w:bidi="fa-IR"/>
        </w:rPr>
        <w:t>The report displays the results either using a filter that searches for certain dates and the total amenities associate</w:t>
      </w:r>
      <w:r w:rsidR="007E63A5">
        <w:rPr>
          <w:lang w:val="en-US" w:bidi="fa-IR"/>
        </w:rPr>
        <w:t>d</w:t>
      </w:r>
      <w:r w:rsidRPr="19DAF09B">
        <w:rPr>
          <w:lang w:val="en-US" w:bidi="fa-IR"/>
        </w:rPr>
        <w:t xml:space="preserve"> with them or by asking for a flight number and date of the flight. In the case of the </w:t>
      </w:r>
      <w:r w:rsidR="007E63A5">
        <w:rPr>
          <w:lang w:val="en-US" w:bidi="fa-IR"/>
        </w:rPr>
        <w:t>latter</w:t>
      </w:r>
      <w:r w:rsidRPr="19DAF09B">
        <w:rPr>
          <w:lang w:val="en-US" w:bidi="fa-IR"/>
        </w:rPr>
        <w:t xml:space="preserve"> it will show amenities required for a single flight and in the </w:t>
      </w:r>
      <w:r w:rsidR="007E63A5">
        <w:rPr>
          <w:lang w:val="en-US" w:bidi="fa-IR"/>
        </w:rPr>
        <w:t>former</w:t>
      </w:r>
      <w:r w:rsidRPr="19DAF09B">
        <w:rPr>
          <w:lang w:val="en-US" w:bidi="fa-IR"/>
        </w:rPr>
        <w:t xml:space="preserve"> it will be for all flights leaving on the dates specified.</w:t>
      </w:r>
    </w:p>
    <w:p w14:paraId="4BD8464A" w14:textId="32BDD3DB" w:rsidR="0000514A" w:rsidRDefault="19DAF09B" w:rsidP="00BF0193">
      <w:pPr>
        <w:pStyle w:val="ListBullet"/>
        <w:rPr>
          <w:lang w:val="en-US" w:bidi="fa-IR"/>
        </w:rPr>
      </w:pPr>
      <w:r w:rsidRPr="19DAF09B">
        <w:rPr>
          <w:lang w:val="en-US" w:bidi="fa-IR"/>
        </w:rPr>
        <w:t>The list should include the total of the number of each amenities.</w:t>
      </w:r>
    </w:p>
    <w:p w14:paraId="4ED27707" w14:textId="7ED941D2" w:rsidR="0017348D" w:rsidRPr="00063186" w:rsidRDefault="19DAF09B" w:rsidP="00BF0193">
      <w:pPr>
        <w:pStyle w:val="ListBullet"/>
        <w:rPr>
          <w:lang w:val="en-US" w:bidi="fa-IR"/>
        </w:rPr>
      </w:pPr>
      <w:r w:rsidRPr="19DAF09B">
        <w:rPr>
          <w:lang w:val="en-US" w:bidi="fa-IR"/>
        </w:rPr>
        <w:t>You may arrange the report elements and layout in any way you wish.</w:t>
      </w:r>
    </w:p>
    <w:p w14:paraId="01489357" w14:textId="23F58B66" w:rsidR="005F0644" w:rsidRDefault="19DAF09B" w:rsidP="19DAF09B">
      <w:pPr>
        <w:pStyle w:val="Heading3"/>
        <w:rPr>
          <w:lang w:val="en-US" w:bidi="fa-IR"/>
        </w:rPr>
      </w:pPr>
      <w:r w:rsidRPr="19DAF09B">
        <w:rPr>
          <w:lang w:val="en-US" w:bidi="fa-IR"/>
        </w:rPr>
        <w:t>5.5 Testing software solution</w:t>
      </w:r>
    </w:p>
    <w:p w14:paraId="58491159" w14:textId="77777777" w:rsidR="005F0644" w:rsidRDefault="19DAF09B" w:rsidP="19DAF09B">
      <w:pPr>
        <w:rPr>
          <w:lang w:val="en-US" w:bidi="fa-IR"/>
        </w:rPr>
      </w:pPr>
      <w:r w:rsidRPr="19DAF09B">
        <w:rPr>
          <w:lang w:val="en-US" w:bidi="fa-IR"/>
        </w:rPr>
        <w:t xml:space="preserve">The support desk at the airline has received complaints and bug reports for the reservation system from various offices. The list has now been compiled into a testing template. </w:t>
      </w:r>
    </w:p>
    <w:p w14:paraId="062B6BA3" w14:textId="77777777" w:rsidR="005F0644" w:rsidRPr="00F51B5C" w:rsidRDefault="19DAF09B" w:rsidP="19DAF09B">
      <w:pPr>
        <w:rPr>
          <w:lang w:val="en-US" w:bidi="fa-IR"/>
        </w:rPr>
      </w:pPr>
      <w:r w:rsidRPr="19DAF09B">
        <w:rPr>
          <w:lang w:val="en-US" w:bidi="fa-IR"/>
        </w:rPr>
        <w:t>By reading the varied scenarios as a software developer, you will need to run them on ReservationSystem.exe and record the rundown as requested.</w:t>
      </w:r>
    </w:p>
    <w:p w14:paraId="5143BCA0" w14:textId="61DDFB6F" w:rsidR="001A0C9F" w:rsidRDefault="19DAF09B" w:rsidP="19DAF09B">
      <w:pPr>
        <w:pStyle w:val="Heading3"/>
        <w:rPr>
          <w:lang w:val="en-US" w:bidi="fa-IR"/>
        </w:rPr>
      </w:pPr>
      <w:r w:rsidRPr="19DAF09B">
        <w:rPr>
          <w:lang w:val="en-US" w:bidi="fa-IR"/>
        </w:rPr>
        <w:t>5.6 designing and analyZing database (OVERDRIVE)</w:t>
      </w:r>
    </w:p>
    <w:p w14:paraId="7287B829" w14:textId="2E2D6211" w:rsidR="00F51B5C" w:rsidRDefault="19DAF09B" w:rsidP="00063186">
      <w:pPr>
        <w:rPr>
          <w:lang w:val="en-US" w:bidi="fa-IR"/>
        </w:rPr>
      </w:pPr>
      <w:r w:rsidRPr="19DAF09B">
        <w:rPr>
          <w:lang w:val="en-US" w:bidi="fa-IR"/>
        </w:rPr>
        <w:t xml:space="preserve">One of the departments in AMONIC Airlines has prepared a case study and has described </w:t>
      </w:r>
      <w:r w:rsidR="00063186">
        <w:rPr>
          <w:lang w:val="en-US" w:bidi="fa-IR"/>
        </w:rPr>
        <w:t>the way they work</w:t>
      </w:r>
      <w:r w:rsidRPr="19DAF09B">
        <w:rPr>
          <w:lang w:val="en-US" w:bidi="fa-IR"/>
        </w:rPr>
        <w:t xml:space="preserve">. They need technical documents in the form of two diagrams. </w:t>
      </w:r>
    </w:p>
    <w:p w14:paraId="07EA72A7" w14:textId="6F03B097" w:rsidR="00C17232" w:rsidRDefault="19DAF09B" w:rsidP="19DAF09B">
      <w:pPr>
        <w:rPr>
          <w:lang w:val="en-US" w:bidi="fa-IR"/>
        </w:rPr>
      </w:pPr>
      <w:r w:rsidRPr="19DAF09B">
        <w:rPr>
          <w:lang w:val="en-US" w:bidi="fa-IR"/>
        </w:rPr>
        <w:t>There is no need to develop the database but only to present our software developers the printable material (in pdf) for reference. The diagrams previously made available as part of this session can be used as reference.</w:t>
      </w:r>
      <w:bookmarkStart w:id="0" w:name="_GoBack"/>
      <w:bookmarkEnd w:id="0"/>
    </w:p>
    <w:sectPr w:rsidR="00C17232" w:rsidSect="00300343">
      <w:headerReference w:type="default" r:id="rId15"/>
      <w:footerReference w:type="first" r:id="rId16"/>
      <w:pgSz w:w="11906" w:h="16838" w:code="9"/>
      <w:pgMar w:top="1985" w:right="1134" w:bottom="1418" w:left="1134" w:header="567"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53A3E3F" w14:textId="77777777" w:rsidR="00C57F16" w:rsidRDefault="00C57F16" w:rsidP="00313492">
      <w:r>
        <w:separator/>
      </w:r>
    </w:p>
    <w:p w14:paraId="2672B3A8" w14:textId="77777777" w:rsidR="00C57F16" w:rsidRDefault="00C57F16" w:rsidP="00313492"/>
    <w:p w14:paraId="1962F36C" w14:textId="77777777" w:rsidR="00C57F16" w:rsidRDefault="00C57F16"/>
  </w:endnote>
  <w:endnote w:type="continuationSeparator" w:id="0">
    <w:p w14:paraId="0B211090" w14:textId="77777777" w:rsidR="00C57F16" w:rsidRDefault="00C57F16" w:rsidP="00313492">
      <w:r>
        <w:continuationSeparator/>
      </w:r>
    </w:p>
    <w:p w14:paraId="0E852162" w14:textId="77777777" w:rsidR="00C57F16" w:rsidRDefault="00C57F16" w:rsidP="00313492"/>
    <w:p w14:paraId="245E6181" w14:textId="77777777" w:rsidR="00C57F16" w:rsidRDefault="00C57F16"/>
  </w:endnote>
  <w:endnote w:type="continuationNotice" w:id="1">
    <w:p w14:paraId="53029C80" w14:textId="77777777" w:rsidR="00C57F16" w:rsidRDefault="00C57F1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Frutiger LT Com 45 Light">
    <w:altName w:val="Corbel"/>
    <w:panose1 w:val="020B0303030504020204"/>
    <w:charset w:val="00"/>
    <w:family w:val="swiss"/>
    <w:pitch w:val="variable"/>
    <w:sig w:usb0="800000A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9930" w:type="dxa"/>
      <w:tblBorders>
        <w:top w:val="single" w:sz="48" w:space="0" w:color="97D700"/>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4196"/>
      <w:gridCol w:w="1537"/>
      <w:gridCol w:w="4197"/>
    </w:tblGrid>
    <w:tr w:rsidR="00FE244B" w:rsidRPr="00893901" w14:paraId="6FC366B6" w14:textId="77777777" w:rsidTr="19DAF09B">
      <w:tc>
        <w:tcPr>
          <w:tcW w:w="4073" w:type="dxa"/>
          <w:vAlign w:val="center"/>
          <w:hideMark/>
        </w:tcPr>
        <w:p w14:paraId="71D42E6B" w14:textId="4AA7AFF6" w:rsidR="00FE244B" w:rsidRPr="00893901" w:rsidRDefault="00BF0193" w:rsidP="00F9205E">
          <w:pPr>
            <w:pStyle w:val="Footer"/>
          </w:pPr>
          <w:r>
            <w:rPr>
              <w:noProof/>
              <w:lang w:val="en-US" w:bidi="fa-IR"/>
            </w:rPr>
            <w:t>WSC2017_TP09_M</w:t>
          </w:r>
          <w:r w:rsidR="00FE244B">
            <w:rPr>
              <w:noProof/>
              <w:lang w:val="en-US" w:bidi="fa-IR"/>
            </w:rPr>
            <w:t>5</w:t>
          </w:r>
          <w:r w:rsidR="00FE244B" w:rsidRPr="007344EC">
            <w:rPr>
              <w:noProof/>
              <w:lang w:val="en-US" w:bidi="fa-IR"/>
            </w:rPr>
            <w:t>_</w:t>
          </w:r>
          <w:r>
            <w:rPr>
              <w:noProof/>
              <w:lang w:val="en-US" w:bidi="fa-IR"/>
            </w:rPr>
            <w:t>actual</w:t>
          </w:r>
        </w:p>
      </w:tc>
      <w:tc>
        <w:tcPr>
          <w:tcW w:w="1492" w:type="dxa"/>
          <w:vAlign w:val="center"/>
          <w:hideMark/>
        </w:tcPr>
        <w:p w14:paraId="7405B627" w14:textId="77777777" w:rsidR="00FE244B" w:rsidRPr="00893901" w:rsidRDefault="19DAF09B" w:rsidP="00300343">
          <w:pPr>
            <w:pStyle w:val="Footer"/>
            <w:jc w:val="center"/>
          </w:pPr>
          <w:r>
            <w:t>Version: 1.0</w:t>
          </w:r>
        </w:p>
        <w:p w14:paraId="1A29FCF7" w14:textId="43E49611" w:rsidR="00FE244B" w:rsidRPr="00893901" w:rsidRDefault="19DAF09B" w:rsidP="007D46F3">
          <w:pPr>
            <w:pStyle w:val="Footer"/>
            <w:jc w:val="center"/>
          </w:pPr>
          <w:r>
            <w:t>Date: 25.08.17</w:t>
          </w:r>
        </w:p>
      </w:tc>
      <w:tc>
        <w:tcPr>
          <w:tcW w:w="4074" w:type="dxa"/>
          <w:vAlign w:val="center"/>
          <w:hideMark/>
        </w:tcPr>
        <w:p w14:paraId="57DA60E0" w14:textId="4874E851" w:rsidR="00FE244B" w:rsidRPr="00893901" w:rsidRDefault="00FE244B" w:rsidP="00300343">
          <w:pPr>
            <w:pStyle w:val="Footer"/>
            <w:jc w:val="right"/>
          </w:pPr>
          <w:r w:rsidRPr="19DAF09B">
            <w:rPr>
              <w:noProof/>
            </w:rPr>
            <w:fldChar w:fldCharType="begin"/>
          </w:r>
          <w:r w:rsidRPr="19DAF09B">
            <w:rPr>
              <w:noProof/>
            </w:rPr>
            <w:instrText xml:space="preserve"> PAGE   \* MERGEFORMAT </w:instrText>
          </w:r>
          <w:r w:rsidRPr="19DAF09B">
            <w:rPr>
              <w:noProof/>
            </w:rPr>
            <w:fldChar w:fldCharType="separate"/>
          </w:r>
          <w:r w:rsidR="00BF0193">
            <w:rPr>
              <w:noProof/>
            </w:rPr>
            <w:t>6</w:t>
          </w:r>
          <w:r w:rsidRPr="19DAF09B">
            <w:rPr>
              <w:noProof/>
            </w:rPr>
            <w:fldChar w:fldCharType="end"/>
          </w:r>
          <w:r w:rsidR="19DAF09B">
            <w:t xml:space="preserve"> of </w:t>
          </w:r>
          <w:r w:rsidRPr="19DAF09B">
            <w:rPr>
              <w:noProof/>
            </w:rPr>
            <w:fldChar w:fldCharType="begin"/>
          </w:r>
          <w:r w:rsidRPr="19DAF09B">
            <w:rPr>
              <w:noProof/>
            </w:rPr>
            <w:instrText xml:space="preserve"> NUMPAGES   \* MERGEFORMAT </w:instrText>
          </w:r>
          <w:r w:rsidRPr="19DAF09B">
            <w:rPr>
              <w:noProof/>
            </w:rPr>
            <w:fldChar w:fldCharType="separate"/>
          </w:r>
          <w:r w:rsidR="00BF0193">
            <w:rPr>
              <w:noProof/>
            </w:rPr>
            <w:t>6</w:t>
          </w:r>
          <w:r w:rsidRPr="19DAF09B">
            <w:rPr>
              <w:noProof/>
            </w:rPr>
            <w:fldChar w:fldCharType="end"/>
          </w:r>
        </w:p>
      </w:tc>
    </w:tr>
  </w:tbl>
  <w:p w14:paraId="36483F31" w14:textId="77777777" w:rsidR="00FE244B" w:rsidRDefault="00FE244B" w:rsidP="003003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AD35CB" w14:textId="1832BEE8" w:rsidR="00FE244B" w:rsidRPr="007344EC" w:rsidRDefault="00FE244B" w:rsidP="0052369F">
    <w:pPr>
      <w:pStyle w:val="Footer"/>
    </w:pPr>
    <w:r w:rsidRPr="00BD124E">
      <w:rPr>
        <w:noProof/>
        <w:lang w:val="en-US" w:bidi="fa-IR"/>
      </w:rPr>
      <w:drawing>
        <wp:anchor distT="0" distB="0" distL="114300" distR="114300" simplePos="0" relativeHeight="251658244" behindDoc="1" locked="0" layoutInCell="1" allowOverlap="1" wp14:anchorId="2BD8E509" wp14:editId="75052616">
          <wp:simplePos x="0" y="0"/>
          <wp:positionH relativeFrom="page">
            <wp:posOffset>701783</wp:posOffset>
          </wp:positionH>
          <wp:positionV relativeFrom="page">
            <wp:posOffset>8477250</wp:posOffset>
          </wp:positionV>
          <wp:extent cx="1274400" cy="1296000"/>
          <wp:effectExtent l="0" t="0" r="2540" b="0"/>
          <wp:wrapNone/>
          <wp:docPr id="2" name="Picture 2" descr="\\psf\Home\\Dropbox (WS Secretariat)\WSI DESIGN\Updated templates (JC)\PowerPoint\elements\focus_competi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sf\Home\\Dropbox (WS Secretariat)\WSI DESIGN\Updated templates (JC)\PowerPoint\elements\focus_competition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4400" cy="1296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344EC">
      <w:rPr>
        <w:noProof/>
        <w:lang w:val="en-US" w:bidi="fa-IR"/>
      </w:rPr>
      <w:t>WSC2017_TP09_</w:t>
    </w:r>
    <w:r w:rsidR="00BF0193">
      <w:rPr>
        <w:noProof/>
        <w:lang w:val="en-US" w:bidi="fa-IR"/>
      </w:rPr>
      <w:t>M</w:t>
    </w:r>
    <w:r>
      <w:rPr>
        <w:noProof/>
        <w:lang w:val="en-US" w:bidi="fa-IR"/>
      </w:rPr>
      <w:t>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E985EE" w14:textId="77777777" w:rsidR="00FE244B" w:rsidRDefault="00FE24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4805D53" w14:textId="77777777" w:rsidR="00C57F16" w:rsidRDefault="00C57F16">
      <w:r>
        <w:separator/>
      </w:r>
    </w:p>
  </w:footnote>
  <w:footnote w:type="continuationSeparator" w:id="0">
    <w:p w14:paraId="253FE539" w14:textId="77777777" w:rsidR="00C57F16" w:rsidRDefault="00C57F16" w:rsidP="00313492">
      <w:r>
        <w:continuationSeparator/>
      </w:r>
    </w:p>
    <w:p w14:paraId="1F497E9F" w14:textId="77777777" w:rsidR="00C57F16" w:rsidRDefault="00C57F16" w:rsidP="00313492"/>
    <w:p w14:paraId="618B551A" w14:textId="77777777" w:rsidR="00C57F16" w:rsidRDefault="00C57F16"/>
  </w:footnote>
  <w:footnote w:type="continuationNotice" w:id="1">
    <w:p w14:paraId="509EA94A" w14:textId="77777777" w:rsidR="00C57F16" w:rsidRDefault="00C57F1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F84FCD" w14:textId="77777777" w:rsidR="00FE244B" w:rsidRDefault="00FE244B" w:rsidP="00313492">
    <w:pPr>
      <w:pStyle w:val="Header"/>
    </w:pPr>
    <w:r w:rsidRPr="00A77E62">
      <w:rPr>
        <w:noProof/>
        <w:lang w:val="en-US" w:bidi="fa-IR"/>
      </w:rPr>
      <w:drawing>
        <wp:anchor distT="0" distB="0" distL="114300" distR="114300" simplePos="0" relativeHeight="251658245" behindDoc="0" locked="0" layoutInCell="1" allowOverlap="1" wp14:anchorId="59113EBD" wp14:editId="05A0B6B3">
          <wp:simplePos x="0" y="0"/>
          <wp:positionH relativeFrom="column">
            <wp:posOffset>5710555</wp:posOffset>
          </wp:positionH>
          <wp:positionV relativeFrom="paragraph">
            <wp:posOffset>-170180</wp:posOffset>
          </wp:positionV>
          <wp:extent cx="914400" cy="624840"/>
          <wp:effectExtent l="0" t="0" r="0" b="381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WorldSkills-White-RGB.png"/>
                  <pic:cNvPicPr/>
                </pic:nvPicPr>
                <pic:blipFill>
                  <a:blip r:embed="rId1">
                    <a:extLst>
                      <a:ext uri="{28A0092B-C50C-407E-A947-70E740481C1C}">
                        <a14:useLocalDpi xmlns:a14="http://schemas.microsoft.com/office/drawing/2010/main" val="0"/>
                      </a:ext>
                    </a:extLst>
                  </a:blip>
                  <a:stretch>
                    <a:fillRect/>
                  </a:stretch>
                </pic:blipFill>
                <pic:spPr>
                  <a:xfrm>
                    <a:off x="0" y="0"/>
                    <a:ext cx="914400" cy="624840"/>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14="http://schemas.microsoft.com/office/drawing/2010/main"/>
                    </a:ext>
                  </a:extLst>
                </pic:spPr>
              </pic:pic>
            </a:graphicData>
          </a:graphic>
          <wp14:sizeRelH relativeFrom="page">
            <wp14:pctWidth>0</wp14:pctWidth>
          </wp14:sizeRelH>
          <wp14:sizeRelV relativeFrom="page">
            <wp14:pctHeight>0</wp14:pctHeight>
          </wp14:sizeRelV>
        </wp:anchor>
      </w:drawing>
    </w:r>
    <w:r w:rsidRPr="00A77E62">
      <w:rPr>
        <w:noProof/>
        <w:lang w:val="en-US" w:bidi="fa-IR"/>
      </w:rPr>
      <w:drawing>
        <wp:anchor distT="0" distB="0" distL="114300" distR="114300" simplePos="0" relativeHeight="251658246" behindDoc="1" locked="0" layoutInCell="1" allowOverlap="1" wp14:anchorId="018DA2EF" wp14:editId="31B05D41">
          <wp:simplePos x="0" y="0"/>
          <wp:positionH relativeFrom="column">
            <wp:posOffset>-708660</wp:posOffset>
          </wp:positionH>
          <wp:positionV relativeFrom="paragraph">
            <wp:posOffset>-453390</wp:posOffset>
          </wp:positionV>
          <wp:extent cx="7572375" cy="9372600"/>
          <wp:effectExtent l="0" t="0" r="952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72375" cy="937260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7F85F5" w14:textId="77777777" w:rsidR="00FE244B" w:rsidRDefault="00FE244B" w:rsidP="00313492">
    <w:pPr>
      <w:pStyle w:val="Header"/>
    </w:pPr>
    <w:r w:rsidRPr="00BD124E">
      <w:rPr>
        <w:noProof/>
        <w:lang w:val="en-US" w:bidi="fa-IR"/>
      </w:rPr>
      <w:drawing>
        <wp:anchor distT="0" distB="0" distL="114300" distR="114300" simplePos="0" relativeHeight="251658240" behindDoc="1" locked="0" layoutInCell="1" allowOverlap="1" wp14:anchorId="55F64375" wp14:editId="6386B15C">
          <wp:simplePos x="0" y="0"/>
          <wp:positionH relativeFrom="page">
            <wp:posOffset>10186</wp:posOffset>
          </wp:positionH>
          <wp:positionV relativeFrom="page">
            <wp:posOffset>10795</wp:posOffset>
          </wp:positionV>
          <wp:extent cx="7614000" cy="10746000"/>
          <wp:effectExtent l="0" t="0" r="6350" b="0"/>
          <wp:wrapNone/>
          <wp:docPr id="10" name="Picture 10" descr="\\psf\Home\\Dropbox (WS Secretariat)\WSI DESIGN\Updated templates (JC)\Word\elements\Cube_Comp_wo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sf\Home\\Dropbox (WS Secretariat)\WSI DESIGN\Updated templates (JC)\Word\elements\Cube_Comp_word.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14000" cy="10746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n-US" w:bidi="fa-IR"/>
      </w:rPr>
      <w:drawing>
        <wp:anchor distT="0" distB="0" distL="114300" distR="114300" simplePos="0" relativeHeight="251658241" behindDoc="1" locked="0" layoutInCell="1" allowOverlap="1" wp14:anchorId="414F1474" wp14:editId="11D06D8D">
          <wp:simplePos x="0" y="0"/>
          <wp:positionH relativeFrom="page">
            <wp:posOffset>6362065</wp:posOffset>
          </wp:positionH>
          <wp:positionV relativeFrom="page">
            <wp:posOffset>212725</wp:posOffset>
          </wp:positionV>
          <wp:extent cx="1080000" cy="795600"/>
          <wp:effectExtent l="0" t="0" r="0" b="0"/>
          <wp:wrapNone/>
          <wp:docPr id="11" name="Picture 11" descr="\\psf\Home\\Dropbox (WS Secretariat)\WSI DESIGN\WS_Logos_Updated_SJ\RGB PNG\worldskills_white_RGB-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sf\Home\\Dropbox (WS Secretariat)\WSI DESIGN\WS_Logos_Updated_SJ\RGB PNG\worldskills_white_RGB-01.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80000" cy="7956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8A7B9B" w14:textId="77777777" w:rsidR="00FE244B" w:rsidRDefault="00FE244B" w:rsidP="00313492">
    <w:pPr>
      <w:pStyle w:val="Header"/>
    </w:pPr>
    <w:r w:rsidRPr="00BD124E">
      <w:rPr>
        <w:noProof/>
        <w:lang w:val="en-US" w:bidi="fa-IR"/>
      </w:rPr>
      <w:drawing>
        <wp:anchor distT="0" distB="0" distL="114300" distR="114300" simplePos="0" relativeHeight="251658242" behindDoc="1" locked="0" layoutInCell="1" allowOverlap="1" wp14:anchorId="040771AC" wp14:editId="2CA096D9">
          <wp:simplePos x="0" y="0"/>
          <wp:positionH relativeFrom="page">
            <wp:posOffset>5897245</wp:posOffset>
          </wp:positionH>
          <wp:positionV relativeFrom="page">
            <wp:posOffset>248285</wp:posOffset>
          </wp:positionV>
          <wp:extent cx="1080000" cy="795600"/>
          <wp:effectExtent l="0" t="0" r="0" b="0"/>
          <wp:wrapNone/>
          <wp:docPr id="4" name="Picture 4" descr="\\psf\Home\\Dropbox (WS Secretariat)\WSI DESIGN\WS_Logos_Updated_SJ\RGB PNG\worldskills_lightgreen_RGB-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sf\Home\\Dropbox (WS Secretariat)\WSI DESIGN\WS_Logos_Updated_SJ\RGB PNG\worldskills_lightgreen_RGB-0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0000" cy="795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D124E">
      <w:rPr>
        <w:noProof/>
        <w:lang w:val="en-US" w:bidi="fa-IR"/>
      </w:rPr>
      <w:drawing>
        <wp:anchor distT="0" distB="0" distL="114300" distR="114300" simplePos="0" relativeHeight="251658243" behindDoc="1" locked="0" layoutInCell="1" allowOverlap="1" wp14:anchorId="27C7C1A0" wp14:editId="355BD2D8">
          <wp:simplePos x="0" y="0"/>
          <wp:positionH relativeFrom="page">
            <wp:posOffset>720090</wp:posOffset>
          </wp:positionH>
          <wp:positionV relativeFrom="page">
            <wp:posOffset>360045</wp:posOffset>
          </wp:positionV>
          <wp:extent cx="550800" cy="561600"/>
          <wp:effectExtent l="0" t="0" r="1905" b="0"/>
          <wp:wrapNone/>
          <wp:docPr id="5" name="Picture 5" descr="\\psf\Home\\Dropbox (WS Secretariat)\WSI DESIGN\Updated templates (JC)\PowerPoint\elements\focus_competi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sf\Home\\Dropbox (WS Secretariat)\WSI DESIGN\Updated templates (JC)\PowerPoint\elements\focus_competitions.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50800" cy="5616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A91E825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E8AB1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8A79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40202D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5C8FC6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AFF6E9C"/>
    <w:multiLevelType w:val="multilevel"/>
    <w:tmpl w:val="A00A1864"/>
    <w:styleLink w:val="ListNumbers"/>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3" w15:restartNumberingAfterBreak="0">
    <w:nsid w:val="1FC177F1"/>
    <w:multiLevelType w:val="multilevel"/>
    <w:tmpl w:val="7954FA08"/>
    <w:lvl w:ilvl="0">
      <w:start w:val="1"/>
      <w:numFmt w:val="none"/>
      <w:pStyle w:val="TOC1"/>
      <w:suff w:val="nothing"/>
      <w:lvlText w:val="%1"/>
      <w:lvlJc w:val="left"/>
      <w:pPr>
        <w:ind w:left="0" w:firstLine="0"/>
      </w:pPr>
      <w:rPr>
        <w:rFonts w:hint="default"/>
      </w:rPr>
    </w:lvl>
    <w:lvl w:ilvl="1">
      <w:start w:val="1"/>
      <w:numFmt w:val="none"/>
      <w:pStyle w:val="TOC2"/>
      <w:suff w:val="nothing"/>
      <w:lvlText w:val=""/>
      <w:lvlJc w:val="left"/>
      <w:pPr>
        <w:ind w:left="0" w:firstLine="0"/>
      </w:pPr>
      <w:rPr>
        <w:rFonts w:hint="default"/>
      </w:rPr>
    </w:lvl>
    <w:lvl w:ilvl="2">
      <w:start w:val="1"/>
      <w:numFmt w:val="none"/>
      <w:pStyle w:val="TO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4" w15:restartNumberingAfterBreak="0">
    <w:nsid w:val="202A2610"/>
    <w:multiLevelType w:val="multilevel"/>
    <w:tmpl w:val="FC46C298"/>
    <w:styleLink w:val="ListBullets"/>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Symbol" w:hAnsi="Symbol" w:hint="default"/>
      </w:rPr>
    </w:lvl>
    <w:lvl w:ilvl="2">
      <w:start w:val="1"/>
      <w:numFmt w:val="bullet"/>
      <w:pStyle w:val="ListBullet3"/>
      <w:lvlText w:val=""/>
      <w:lvlJc w:val="left"/>
      <w:pPr>
        <w:ind w:left="852" w:hanging="284"/>
      </w:pPr>
      <w:rPr>
        <w:rFonts w:ascii="Symbol" w:hAnsi="Symbol" w:hint="default"/>
      </w:rPr>
    </w:lvl>
    <w:lvl w:ilvl="3">
      <w:start w:val="1"/>
      <w:numFmt w:val="bullet"/>
      <w:pStyle w:val="ListBullet4"/>
      <w:lvlText w:val=""/>
      <w:lvlJc w:val="left"/>
      <w:pPr>
        <w:ind w:left="1136" w:hanging="284"/>
      </w:pPr>
      <w:rPr>
        <w:rFonts w:ascii="Symbol" w:hAnsi="Symbol" w:hint="default"/>
      </w:rPr>
    </w:lvl>
    <w:lvl w:ilvl="4">
      <w:start w:val="1"/>
      <w:numFmt w:val="bullet"/>
      <w:pStyle w:val="ListBullet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5" w15:restartNumberingAfterBreak="0">
    <w:nsid w:val="24A75F0F"/>
    <w:multiLevelType w:val="hybridMultilevel"/>
    <w:tmpl w:val="40264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A2719C"/>
    <w:multiLevelType w:val="hybridMultilevel"/>
    <w:tmpl w:val="87AEA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CA634C"/>
    <w:multiLevelType w:val="hybridMultilevel"/>
    <w:tmpl w:val="C124031E"/>
    <w:lvl w:ilvl="0" w:tplc="2214AC54">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FA1A1A"/>
    <w:multiLevelType w:val="hybridMultilevel"/>
    <w:tmpl w:val="46D4C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A6B17AB"/>
    <w:multiLevelType w:val="hybridMultilevel"/>
    <w:tmpl w:val="C5D65F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7E41407"/>
    <w:multiLevelType w:val="hybridMultilevel"/>
    <w:tmpl w:val="1602CE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0716DAC"/>
    <w:multiLevelType w:val="hybridMultilevel"/>
    <w:tmpl w:val="4C328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1"/>
  </w:num>
  <w:num w:numId="12">
    <w:abstractNumId w:val="11"/>
  </w:num>
  <w:num w:numId="13">
    <w:abstractNumId w:val="20"/>
  </w:num>
  <w:num w:numId="14">
    <w:abstractNumId w:val="11"/>
    <w:lvlOverride w:ilvl="0">
      <w:startOverride w:val="1"/>
    </w:lvlOverride>
  </w:num>
  <w:num w:numId="15">
    <w:abstractNumId w:val="14"/>
    <w:lvlOverride w:ilvl="0">
      <w:lvl w:ilvl="0">
        <w:start w:val="1"/>
        <w:numFmt w:val="bullet"/>
        <w:pStyle w:val="ListBullet"/>
        <w:lvlText w:val=""/>
        <w:lvlJc w:val="left"/>
        <w:pPr>
          <w:ind w:left="284" w:hanging="284"/>
        </w:pPr>
        <w:rPr>
          <w:rFonts w:ascii="Symbol" w:hAnsi="Symbol" w:hint="default"/>
        </w:rPr>
      </w:lvl>
    </w:lvlOverride>
  </w:num>
  <w:num w:numId="16">
    <w:abstractNumId w:val="12"/>
  </w:num>
  <w:num w:numId="17">
    <w:abstractNumId w:val="10"/>
  </w:num>
  <w:num w:numId="18">
    <w:abstractNumId w:val="24"/>
  </w:num>
  <w:num w:numId="19">
    <w:abstractNumId w:val="13"/>
  </w:num>
  <w:num w:numId="20">
    <w:abstractNumId w:val="19"/>
  </w:num>
  <w:num w:numId="21">
    <w:abstractNumId w:val="17"/>
  </w:num>
  <w:num w:numId="22">
    <w:abstractNumId w:val="18"/>
  </w:num>
  <w:num w:numId="23">
    <w:abstractNumId w:val="15"/>
  </w:num>
  <w:num w:numId="24">
    <w:abstractNumId w:val="16"/>
  </w:num>
  <w:num w:numId="25">
    <w:abstractNumId w:val="22"/>
  </w:num>
  <w:num w:numId="2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2B30"/>
    <w:rsid w:val="0000514A"/>
    <w:rsid w:val="00012F19"/>
    <w:rsid w:val="00017C04"/>
    <w:rsid w:val="0002203A"/>
    <w:rsid w:val="000230E0"/>
    <w:rsid w:val="00026C28"/>
    <w:rsid w:val="0003526B"/>
    <w:rsid w:val="00044BDD"/>
    <w:rsid w:val="00050DCE"/>
    <w:rsid w:val="00052F6D"/>
    <w:rsid w:val="00056402"/>
    <w:rsid w:val="000570DC"/>
    <w:rsid w:val="00063186"/>
    <w:rsid w:val="000638C4"/>
    <w:rsid w:val="00066641"/>
    <w:rsid w:val="000667B5"/>
    <w:rsid w:val="0007178E"/>
    <w:rsid w:val="00076815"/>
    <w:rsid w:val="0008418F"/>
    <w:rsid w:val="00084D56"/>
    <w:rsid w:val="0009010A"/>
    <w:rsid w:val="00097921"/>
    <w:rsid w:val="000D140A"/>
    <w:rsid w:val="000D1CFE"/>
    <w:rsid w:val="000E219D"/>
    <w:rsid w:val="000F4A5C"/>
    <w:rsid w:val="000F583A"/>
    <w:rsid w:val="001020E5"/>
    <w:rsid w:val="00115B52"/>
    <w:rsid w:val="001172EF"/>
    <w:rsid w:val="0012553C"/>
    <w:rsid w:val="0013365B"/>
    <w:rsid w:val="00134547"/>
    <w:rsid w:val="00137604"/>
    <w:rsid w:val="00137AF1"/>
    <w:rsid w:val="001445BB"/>
    <w:rsid w:val="001449F3"/>
    <w:rsid w:val="00153A81"/>
    <w:rsid w:val="00155E9F"/>
    <w:rsid w:val="00161280"/>
    <w:rsid w:val="001640D1"/>
    <w:rsid w:val="00172D10"/>
    <w:rsid w:val="0017348D"/>
    <w:rsid w:val="00192D2B"/>
    <w:rsid w:val="0019669E"/>
    <w:rsid w:val="001A0C9F"/>
    <w:rsid w:val="001A554B"/>
    <w:rsid w:val="001C2B30"/>
    <w:rsid w:val="001C5F88"/>
    <w:rsid w:val="001E4FDC"/>
    <w:rsid w:val="001E5A60"/>
    <w:rsid w:val="00200519"/>
    <w:rsid w:val="0020769E"/>
    <w:rsid w:val="00210EF3"/>
    <w:rsid w:val="002255CC"/>
    <w:rsid w:val="00225B73"/>
    <w:rsid w:val="002400E2"/>
    <w:rsid w:val="002641D0"/>
    <w:rsid w:val="00264847"/>
    <w:rsid w:val="00271153"/>
    <w:rsid w:val="00272F4A"/>
    <w:rsid w:val="002762D6"/>
    <w:rsid w:val="002924E4"/>
    <w:rsid w:val="00295AEB"/>
    <w:rsid w:val="002B0AFA"/>
    <w:rsid w:val="002B1320"/>
    <w:rsid w:val="002C513F"/>
    <w:rsid w:val="002D08AB"/>
    <w:rsid w:val="002D2E0E"/>
    <w:rsid w:val="002E165B"/>
    <w:rsid w:val="002E2B92"/>
    <w:rsid w:val="002E3318"/>
    <w:rsid w:val="002F17C5"/>
    <w:rsid w:val="00300343"/>
    <w:rsid w:val="00305783"/>
    <w:rsid w:val="00306149"/>
    <w:rsid w:val="003133A3"/>
    <w:rsid w:val="00313492"/>
    <w:rsid w:val="003147E8"/>
    <w:rsid w:val="0031626D"/>
    <w:rsid w:val="0032135D"/>
    <w:rsid w:val="0032245C"/>
    <w:rsid w:val="0032250A"/>
    <w:rsid w:val="00322944"/>
    <w:rsid w:val="0033131E"/>
    <w:rsid w:val="00336548"/>
    <w:rsid w:val="00340DCE"/>
    <w:rsid w:val="003624D8"/>
    <w:rsid w:val="00363918"/>
    <w:rsid w:val="00365E73"/>
    <w:rsid w:val="00366A2E"/>
    <w:rsid w:val="00366EAA"/>
    <w:rsid w:val="00375283"/>
    <w:rsid w:val="003770B2"/>
    <w:rsid w:val="0038099A"/>
    <w:rsid w:val="003860B2"/>
    <w:rsid w:val="003956DC"/>
    <w:rsid w:val="003A3137"/>
    <w:rsid w:val="003A6014"/>
    <w:rsid w:val="003B560A"/>
    <w:rsid w:val="003B73E2"/>
    <w:rsid w:val="003C1165"/>
    <w:rsid w:val="003C3CC5"/>
    <w:rsid w:val="003D0EDC"/>
    <w:rsid w:val="003D29BD"/>
    <w:rsid w:val="003D7985"/>
    <w:rsid w:val="003F39F8"/>
    <w:rsid w:val="00401610"/>
    <w:rsid w:val="00413188"/>
    <w:rsid w:val="0041548C"/>
    <w:rsid w:val="004158DC"/>
    <w:rsid w:val="0042639E"/>
    <w:rsid w:val="0043142C"/>
    <w:rsid w:val="004605D7"/>
    <w:rsid w:val="00462CB3"/>
    <w:rsid w:val="00471419"/>
    <w:rsid w:val="00491A90"/>
    <w:rsid w:val="00493FC2"/>
    <w:rsid w:val="004B08BA"/>
    <w:rsid w:val="004B2AA5"/>
    <w:rsid w:val="004B6102"/>
    <w:rsid w:val="004B6219"/>
    <w:rsid w:val="004C2215"/>
    <w:rsid w:val="004C77A7"/>
    <w:rsid w:val="004D3337"/>
    <w:rsid w:val="004E6EDE"/>
    <w:rsid w:val="004F0C93"/>
    <w:rsid w:val="004F3180"/>
    <w:rsid w:val="004F42F0"/>
    <w:rsid w:val="004F7823"/>
    <w:rsid w:val="004F79A7"/>
    <w:rsid w:val="00510E94"/>
    <w:rsid w:val="0051761D"/>
    <w:rsid w:val="0052369F"/>
    <w:rsid w:val="0054302F"/>
    <w:rsid w:val="0055120C"/>
    <w:rsid w:val="0055375D"/>
    <w:rsid w:val="00563845"/>
    <w:rsid w:val="00570701"/>
    <w:rsid w:val="005718E1"/>
    <w:rsid w:val="00574E82"/>
    <w:rsid w:val="00597FF7"/>
    <w:rsid w:val="005A1A35"/>
    <w:rsid w:val="005A49EE"/>
    <w:rsid w:val="005C1F3D"/>
    <w:rsid w:val="005C3E43"/>
    <w:rsid w:val="005F01CC"/>
    <w:rsid w:val="005F0644"/>
    <w:rsid w:val="005F1DDD"/>
    <w:rsid w:val="006023B5"/>
    <w:rsid w:val="00603218"/>
    <w:rsid w:val="006056DF"/>
    <w:rsid w:val="00611F6C"/>
    <w:rsid w:val="00614F2A"/>
    <w:rsid w:val="00630EB3"/>
    <w:rsid w:val="006370B5"/>
    <w:rsid w:val="00643354"/>
    <w:rsid w:val="00643AB0"/>
    <w:rsid w:val="006504ED"/>
    <w:rsid w:val="00655A56"/>
    <w:rsid w:val="00656FB5"/>
    <w:rsid w:val="00672C5F"/>
    <w:rsid w:val="00673AA4"/>
    <w:rsid w:val="0067743C"/>
    <w:rsid w:val="0068739B"/>
    <w:rsid w:val="00692D20"/>
    <w:rsid w:val="00692D36"/>
    <w:rsid w:val="0069369C"/>
    <w:rsid w:val="006A7BCF"/>
    <w:rsid w:val="006B38A3"/>
    <w:rsid w:val="006B57D2"/>
    <w:rsid w:val="006E26EF"/>
    <w:rsid w:val="006E28E7"/>
    <w:rsid w:val="006E3713"/>
    <w:rsid w:val="006E6918"/>
    <w:rsid w:val="00701C66"/>
    <w:rsid w:val="0070738F"/>
    <w:rsid w:val="0072729F"/>
    <w:rsid w:val="007344EC"/>
    <w:rsid w:val="0075667C"/>
    <w:rsid w:val="0077246D"/>
    <w:rsid w:val="007766C1"/>
    <w:rsid w:val="007819DE"/>
    <w:rsid w:val="007908B3"/>
    <w:rsid w:val="007A4C1D"/>
    <w:rsid w:val="007A636A"/>
    <w:rsid w:val="007C08FC"/>
    <w:rsid w:val="007C1C26"/>
    <w:rsid w:val="007C2A56"/>
    <w:rsid w:val="007C4741"/>
    <w:rsid w:val="007C4BB2"/>
    <w:rsid w:val="007C4DE2"/>
    <w:rsid w:val="007C4EB1"/>
    <w:rsid w:val="007D46F3"/>
    <w:rsid w:val="007E4756"/>
    <w:rsid w:val="007E63A5"/>
    <w:rsid w:val="007F07AD"/>
    <w:rsid w:val="007F07B8"/>
    <w:rsid w:val="007F212B"/>
    <w:rsid w:val="00803827"/>
    <w:rsid w:val="008362E2"/>
    <w:rsid w:val="008429C5"/>
    <w:rsid w:val="0084556A"/>
    <w:rsid w:val="0086057A"/>
    <w:rsid w:val="00861222"/>
    <w:rsid w:val="00866852"/>
    <w:rsid w:val="008758CB"/>
    <w:rsid w:val="008763B1"/>
    <w:rsid w:val="00877637"/>
    <w:rsid w:val="008827AA"/>
    <w:rsid w:val="008840D6"/>
    <w:rsid w:val="00887D98"/>
    <w:rsid w:val="00896C41"/>
    <w:rsid w:val="008A3942"/>
    <w:rsid w:val="008A6562"/>
    <w:rsid w:val="008B13EC"/>
    <w:rsid w:val="008C7EDF"/>
    <w:rsid w:val="008D0279"/>
    <w:rsid w:val="008D0E1A"/>
    <w:rsid w:val="008D3314"/>
    <w:rsid w:val="008F37CA"/>
    <w:rsid w:val="008F5CF8"/>
    <w:rsid w:val="008F5FE6"/>
    <w:rsid w:val="009063E4"/>
    <w:rsid w:val="009100FF"/>
    <w:rsid w:val="0092112F"/>
    <w:rsid w:val="00923DDC"/>
    <w:rsid w:val="00927A59"/>
    <w:rsid w:val="00946968"/>
    <w:rsid w:val="00951146"/>
    <w:rsid w:val="0095270D"/>
    <w:rsid w:val="009544BD"/>
    <w:rsid w:val="009612FC"/>
    <w:rsid w:val="00965198"/>
    <w:rsid w:val="00975AF2"/>
    <w:rsid w:val="00976287"/>
    <w:rsid w:val="0098297B"/>
    <w:rsid w:val="00987A9F"/>
    <w:rsid w:val="009B423A"/>
    <w:rsid w:val="009B4DA4"/>
    <w:rsid w:val="009C1347"/>
    <w:rsid w:val="009C1C4E"/>
    <w:rsid w:val="009C39AA"/>
    <w:rsid w:val="009D014A"/>
    <w:rsid w:val="009E1C6F"/>
    <w:rsid w:val="009E74D8"/>
    <w:rsid w:val="009F33D9"/>
    <w:rsid w:val="00A0123B"/>
    <w:rsid w:val="00A052B6"/>
    <w:rsid w:val="00A138E9"/>
    <w:rsid w:val="00A41CCD"/>
    <w:rsid w:val="00A52D55"/>
    <w:rsid w:val="00A544D3"/>
    <w:rsid w:val="00A77E62"/>
    <w:rsid w:val="00A82408"/>
    <w:rsid w:val="00A83DCA"/>
    <w:rsid w:val="00A9237F"/>
    <w:rsid w:val="00A9315D"/>
    <w:rsid w:val="00A96AFC"/>
    <w:rsid w:val="00AA1554"/>
    <w:rsid w:val="00AB3833"/>
    <w:rsid w:val="00AD4968"/>
    <w:rsid w:val="00AF6DC5"/>
    <w:rsid w:val="00B019EC"/>
    <w:rsid w:val="00B03795"/>
    <w:rsid w:val="00B11358"/>
    <w:rsid w:val="00B167F1"/>
    <w:rsid w:val="00B30433"/>
    <w:rsid w:val="00B40AE0"/>
    <w:rsid w:val="00B4527A"/>
    <w:rsid w:val="00B45A5A"/>
    <w:rsid w:val="00B74F2D"/>
    <w:rsid w:val="00BA2DE7"/>
    <w:rsid w:val="00BA45CB"/>
    <w:rsid w:val="00BA49EB"/>
    <w:rsid w:val="00BB0053"/>
    <w:rsid w:val="00BC00B1"/>
    <w:rsid w:val="00BC2E4C"/>
    <w:rsid w:val="00BC6914"/>
    <w:rsid w:val="00BD124E"/>
    <w:rsid w:val="00BD3DA2"/>
    <w:rsid w:val="00BD6302"/>
    <w:rsid w:val="00BE3BAD"/>
    <w:rsid w:val="00BE57EF"/>
    <w:rsid w:val="00BF0193"/>
    <w:rsid w:val="00BF25A3"/>
    <w:rsid w:val="00BF5543"/>
    <w:rsid w:val="00BF6B36"/>
    <w:rsid w:val="00C11E14"/>
    <w:rsid w:val="00C17232"/>
    <w:rsid w:val="00C23DA0"/>
    <w:rsid w:val="00C25B2C"/>
    <w:rsid w:val="00C309B5"/>
    <w:rsid w:val="00C3142E"/>
    <w:rsid w:val="00C352BF"/>
    <w:rsid w:val="00C37269"/>
    <w:rsid w:val="00C47C3D"/>
    <w:rsid w:val="00C57F16"/>
    <w:rsid w:val="00C61E82"/>
    <w:rsid w:val="00C77D08"/>
    <w:rsid w:val="00C77DD4"/>
    <w:rsid w:val="00C929DB"/>
    <w:rsid w:val="00C96B0B"/>
    <w:rsid w:val="00CA0A04"/>
    <w:rsid w:val="00CC3179"/>
    <w:rsid w:val="00CD3200"/>
    <w:rsid w:val="00CE09B2"/>
    <w:rsid w:val="00D032C0"/>
    <w:rsid w:val="00D04318"/>
    <w:rsid w:val="00D04BE0"/>
    <w:rsid w:val="00D05134"/>
    <w:rsid w:val="00D14528"/>
    <w:rsid w:val="00D22F0A"/>
    <w:rsid w:val="00D333DE"/>
    <w:rsid w:val="00D76294"/>
    <w:rsid w:val="00D77B3C"/>
    <w:rsid w:val="00D85719"/>
    <w:rsid w:val="00DA03FD"/>
    <w:rsid w:val="00DA3F51"/>
    <w:rsid w:val="00DA68E9"/>
    <w:rsid w:val="00DA6DA0"/>
    <w:rsid w:val="00DB58E8"/>
    <w:rsid w:val="00DC0ACF"/>
    <w:rsid w:val="00DC43EA"/>
    <w:rsid w:val="00DC6929"/>
    <w:rsid w:val="00DC7572"/>
    <w:rsid w:val="00DD600C"/>
    <w:rsid w:val="00DE0020"/>
    <w:rsid w:val="00DE3F14"/>
    <w:rsid w:val="00DF25B9"/>
    <w:rsid w:val="00DF6F4D"/>
    <w:rsid w:val="00E029CD"/>
    <w:rsid w:val="00E0344A"/>
    <w:rsid w:val="00E257CF"/>
    <w:rsid w:val="00E355A4"/>
    <w:rsid w:val="00E62942"/>
    <w:rsid w:val="00E97405"/>
    <w:rsid w:val="00EB6569"/>
    <w:rsid w:val="00EB72A4"/>
    <w:rsid w:val="00ED5CAD"/>
    <w:rsid w:val="00ED6198"/>
    <w:rsid w:val="00EE1F0D"/>
    <w:rsid w:val="00EF0A93"/>
    <w:rsid w:val="00EF61E5"/>
    <w:rsid w:val="00EF6E85"/>
    <w:rsid w:val="00F0109D"/>
    <w:rsid w:val="00F05684"/>
    <w:rsid w:val="00F21D79"/>
    <w:rsid w:val="00F237F1"/>
    <w:rsid w:val="00F30D21"/>
    <w:rsid w:val="00F4251E"/>
    <w:rsid w:val="00F51B5C"/>
    <w:rsid w:val="00F5798D"/>
    <w:rsid w:val="00F608F6"/>
    <w:rsid w:val="00F70023"/>
    <w:rsid w:val="00F71B8C"/>
    <w:rsid w:val="00F729AF"/>
    <w:rsid w:val="00F731A3"/>
    <w:rsid w:val="00F815D2"/>
    <w:rsid w:val="00F86EED"/>
    <w:rsid w:val="00F9205E"/>
    <w:rsid w:val="00F939B5"/>
    <w:rsid w:val="00FA0688"/>
    <w:rsid w:val="00FA4371"/>
    <w:rsid w:val="00FC010B"/>
    <w:rsid w:val="00FC1265"/>
    <w:rsid w:val="00FC3ED1"/>
    <w:rsid w:val="00FC5E55"/>
    <w:rsid w:val="00FD235A"/>
    <w:rsid w:val="00FE244B"/>
    <w:rsid w:val="00FE638E"/>
    <w:rsid w:val="00FF4AFF"/>
    <w:rsid w:val="00FF5E89"/>
    <w:rsid w:val="0ADD9403"/>
    <w:rsid w:val="19DAF09B"/>
    <w:rsid w:val="46F3FBD0"/>
    <w:rsid w:val="5635B6BA"/>
    <w:rsid w:val="6921DBB8"/>
    <w:rsid w:val="6AB38271"/>
  </w:rsids>
  <m:mathPr>
    <m:mathFont m:val="Cambria Math"/>
    <m:brkBin m:val="before"/>
    <m:brkBinSub m:val="--"/>
    <m:smallFrac m:val="0"/>
    <m:dispDef/>
    <m:lMargin m:val="0"/>
    <m:rMargin m:val="0"/>
    <m:defJc m:val="centerGroup"/>
    <m:wrapIndent m:val="1440"/>
    <m:intLim m:val="subSup"/>
    <m:naryLim m:val="undOvr"/>
  </m:mathPr>
  <w:themeFontLang w:val="en-GB" w:eastAsia="ja-JP" w:bidi="fa-I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CA1D1C4"/>
  <w15:docId w15:val="{E4D3AE42-885B-410E-AED4-E04F0A350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023B5"/>
    <w:pPr>
      <w:spacing w:after="80"/>
    </w:pPr>
    <w:rPr>
      <w:rFonts w:ascii="Arial" w:hAnsi="Arial"/>
      <w:sz w:val="20"/>
    </w:rPr>
  </w:style>
  <w:style w:type="paragraph" w:styleId="Heading1">
    <w:name w:val="heading 1"/>
    <w:basedOn w:val="Normal"/>
    <w:next w:val="Normal"/>
    <w:link w:val="Heading1Char"/>
    <w:uiPriority w:val="9"/>
    <w:qFormat/>
    <w:rsid w:val="00300343"/>
    <w:pPr>
      <w:keepNext/>
      <w:keepLines/>
      <w:pageBreakBefore/>
      <w:spacing w:line="240" w:lineRule="auto"/>
      <w:outlineLvl w:val="0"/>
    </w:pPr>
    <w:rPr>
      <w:rFonts w:eastAsiaTheme="majorEastAsia" w:cstheme="majorBidi"/>
      <w:b/>
      <w:caps/>
      <w:color w:val="97D700"/>
      <w:sz w:val="40"/>
      <w:szCs w:val="32"/>
    </w:rPr>
  </w:style>
  <w:style w:type="paragraph" w:styleId="Heading2">
    <w:name w:val="heading 2"/>
    <w:basedOn w:val="Normal"/>
    <w:next w:val="Normal"/>
    <w:link w:val="Heading2Char"/>
    <w:uiPriority w:val="9"/>
    <w:unhideWhenUsed/>
    <w:qFormat/>
    <w:rsid w:val="00300343"/>
    <w:pPr>
      <w:keepNext/>
      <w:keepLines/>
      <w:spacing w:before="400" w:line="240" w:lineRule="auto"/>
      <w:outlineLvl w:val="1"/>
    </w:pPr>
    <w:rPr>
      <w:rFonts w:eastAsiaTheme="majorEastAsia" w:cstheme="majorBidi"/>
      <w:b/>
      <w:caps/>
      <w:color w:val="000000" w:themeColor="text1"/>
      <w:sz w:val="32"/>
      <w:szCs w:val="26"/>
    </w:rPr>
  </w:style>
  <w:style w:type="paragraph" w:styleId="Heading3">
    <w:name w:val="heading 3"/>
    <w:basedOn w:val="Normal"/>
    <w:next w:val="Normal"/>
    <w:link w:val="Heading3Char"/>
    <w:uiPriority w:val="9"/>
    <w:unhideWhenUsed/>
    <w:qFormat/>
    <w:rsid w:val="002B1320"/>
    <w:pPr>
      <w:keepNext/>
      <w:keepLines/>
      <w:spacing w:before="200" w:line="240" w:lineRule="auto"/>
      <w:outlineLvl w:val="2"/>
    </w:pPr>
    <w:rPr>
      <w:rFonts w:eastAsiaTheme="majorEastAsia" w:cstheme="majorBidi"/>
      <w:b/>
      <w:caps/>
      <w:color w:val="000000" w:themeColor="text1"/>
      <w:sz w:val="22"/>
      <w:szCs w:val="24"/>
    </w:rPr>
  </w:style>
  <w:style w:type="paragraph" w:styleId="Heading4">
    <w:name w:val="heading 4"/>
    <w:basedOn w:val="Heading3"/>
    <w:next w:val="Normal"/>
    <w:link w:val="Heading4Char"/>
    <w:uiPriority w:val="9"/>
    <w:unhideWhenUsed/>
    <w:rsid w:val="00BE57EF"/>
    <w:pPr>
      <w:outlineLvl w:val="3"/>
    </w:pPr>
  </w:style>
  <w:style w:type="paragraph" w:styleId="Heading5">
    <w:name w:val="heading 5"/>
    <w:basedOn w:val="Heading4"/>
    <w:next w:val="Normal"/>
    <w:link w:val="Heading5Char"/>
    <w:uiPriority w:val="9"/>
    <w:unhideWhenUsed/>
    <w:qFormat/>
    <w:rsid w:val="00BE57EF"/>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rsid w:val="003133A3"/>
    <w:rPr>
      <w:b/>
      <w:bCs/>
      <w:i/>
      <w:iCs/>
      <w:spacing w:val="5"/>
    </w:rPr>
  </w:style>
  <w:style w:type="paragraph" w:styleId="Title">
    <w:name w:val="Title"/>
    <w:basedOn w:val="Normal"/>
    <w:next w:val="Normal"/>
    <w:link w:val="TitleChar"/>
    <w:uiPriority w:val="10"/>
    <w:rsid w:val="001172EF"/>
    <w:pPr>
      <w:spacing w:after="0" w:line="1000" w:lineRule="exact"/>
      <w:contextualSpacing/>
    </w:pPr>
    <w:rPr>
      <w:rFonts w:eastAsiaTheme="majorEastAsia" w:cstheme="majorBidi"/>
      <w:b/>
      <w:caps/>
      <w:color w:val="FFFFFF" w:themeColor="background1"/>
      <w:spacing w:val="-10"/>
      <w:kern w:val="28"/>
      <w:sz w:val="108"/>
      <w:szCs w:val="56"/>
      <w:lang w:val="en-AU"/>
    </w:rPr>
  </w:style>
  <w:style w:type="character" w:customStyle="1" w:styleId="TitleChar">
    <w:name w:val="Title Char"/>
    <w:basedOn w:val="DefaultParagraphFont"/>
    <w:link w:val="Title"/>
    <w:uiPriority w:val="10"/>
    <w:rsid w:val="001172EF"/>
    <w:rPr>
      <w:rFonts w:ascii="Frutiger LT Com 45 Light" w:eastAsiaTheme="majorEastAsia" w:hAnsi="Frutiger LT Com 45 Light" w:cstheme="majorBidi"/>
      <w:b/>
      <w:caps/>
      <w:color w:val="FFFFFF" w:themeColor="background1"/>
      <w:spacing w:val="-10"/>
      <w:kern w:val="28"/>
      <w:sz w:val="108"/>
      <w:szCs w:val="56"/>
      <w:lang w:val="en-AU"/>
    </w:rPr>
  </w:style>
  <w:style w:type="character" w:customStyle="1" w:styleId="Heading1Char">
    <w:name w:val="Heading 1 Char"/>
    <w:basedOn w:val="DefaultParagraphFont"/>
    <w:link w:val="Heading1"/>
    <w:uiPriority w:val="9"/>
    <w:rsid w:val="00300343"/>
    <w:rPr>
      <w:rFonts w:ascii="Frutiger LT Com 45 Light" w:eastAsiaTheme="majorEastAsia" w:hAnsi="Frutiger LT Com 45 Light" w:cstheme="majorBidi"/>
      <w:b/>
      <w:caps/>
      <w:color w:val="97D700"/>
      <w:sz w:val="40"/>
      <w:szCs w:val="32"/>
    </w:rPr>
  </w:style>
  <w:style w:type="paragraph" w:styleId="Header">
    <w:name w:val="header"/>
    <w:basedOn w:val="Normal"/>
    <w:link w:val="HeaderChar"/>
    <w:uiPriority w:val="99"/>
    <w:unhideWhenUsed/>
    <w:rsid w:val="00A77E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300343"/>
    <w:pPr>
      <w:tabs>
        <w:tab w:val="center" w:pos="4513"/>
        <w:tab w:val="right" w:pos="9026"/>
      </w:tabs>
      <w:spacing w:after="0" w:line="240" w:lineRule="auto"/>
    </w:pPr>
    <w:rPr>
      <w:sz w:val="14"/>
    </w:rPr>
  </w:style>
  <w:style w:type="character" w:customStyle="1" w:styleId="FooterChar">
    <w:name w:val="Footer Char"/>
    <w:basedOn w:val="DefaultParagraphFont"/>
    <w:link w:val="Footer"/>
    <w:uiPriority w:val="99"/>
    <w:rsid w:val="00300343"/>
    <w:rPr>
      <w:rFonts w:ascii="Frutiger LT Com 45 Light" w:hAnsi="Frutiger LT Com 45 Light"/>
      <w:sz w:val="14"/>
    </w:rPr>
  </w:style>
  <w:style w:type="paragraph" w:styleId="Subtitle">
    <w:name w:val="Subtitle"/>
    <w:basedOn w:val="Normal"/>
    <w:next w:val="Normal"/>
    <w:link w:val="SubtitleChar"/>
    <w:uiPriority w:val="11"/>
    <w:rsid w:val="00BD124E"/>
    <w:pPr>
      <w:numPr>
        <w:ilvl w:val="1"/>
      </w:numPr>
      <w:spacing w:after="0" w:line="720" w:lineRule="exact"/>
    </w:pPr>
    <w:rPr>
      <w:rFonts w:eastAsiaTheme="minorEastAsia"/>
      <w:color w:val="00594F"/>
      <w:spacing w:val="15"/>
      <w:sz w:val="64"/>
      <w:szCs w:val="64"/>
      <w:lang w:val="en-AU"/>
    </w:rPr>
  </w:style>
  <w:style w:type="character" w:customStyle="1" w:styleId="SubtitleChar">
    <w:name w:val="Subtitle Char"/>
    <w:basedOn w:val="DefaultParagraphFont"/>
    <w:link w:val="Subtitle"/>
    <w:uiPriority w:val="11"/>
    <w:rsid w:val="00BD124E"/>
    <w:rPr>
      <w:rFonts w:ascii="Frutiger LT Com 45 Light" w:eastAsiaTheme="minorEastAsia" w:hAnsi="Frutiger LT Com 45 Light"/>
      <w:color w:val="00594F"/>
      <w:spacing w:val="15"/>
      <w:sz w:val="64"/>
      <w:szCs w:val="64"/>
      <w:lang w:val="en-AU"/>
    </w:rPr>
  </w:style>
  <w:style w:type="character" w:customStyle="1" w:styleId="Heading2Char">
    <w:name w:val="Heading 2 Char"/>
    <w:basedOn w:val="DefaultParagraphFont"/>
    <w:link w:val="Heading2"/>
    <w:uiPriority w:val="9"/>
    <w:rsid w:val="00300343"/>
    <w:rPr>
      <w:rFonts w:ascii="Frutiger LT Com 45 Light" w:eastAsiaTheme="majorEastAsia" w:hAnsi="Frutiger LT Com 45 Light" w:cstheme="majorBidi"/>
      <w:b/>
      <w:caps/>
      <w:color w:val="000000" w:themeColor="text1"/>
      <w:sz w:val="32"/>
      <w:szCs w:val="26"/>
    </w:rPr>
  </w:style>
  <w:style w:type="character" w:customStyle="1" w:styleId="Heading3Char">
    <w:name w:val="Heading 3 Char"/>
    <w:basedOn w:val="DefaultParagraphFont"/>
    <w:link w:val="Heading3"/>
    <w:uiPriority w:val="9"/>
    <w:rsid w:val="002B1320"/>
    <w:rPr>
      <w:rFonts w:ascii="Frutiger LT Com 45 Light" w:eastAsiaTheme="majorEastAsia" w:hAnsi="Frutiger LT Com 45 Light" w:cstheme="majorBidi"/>
      <w:b/>
      <w:caps/>
      <w:color w:val="000000" w:themeColor="text1"/>
      <w:szCs w:val="24"/>
    </w:rPr>
  </w:style>
  <w:style w:type="table" w:styleId="TableGrid">
    <w:name w:val="Table Grid"/>
    <w:basedOn w:val="TableNormal"/>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62C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paragraph" w:styleId="ListParagraph">
    <w:name w:val="List Paragraph"/>
    <w:basedOn w:val="Normal"/>
    <w:uiPriority w:val="34"/>
    <w:rsid w:val="007F212B"/>
    <w:pPr>
      <w:ind w:left="720"/>
      <w:contextualSpacing/>
    </w:pPr>
  </w:style>
  <w:style w:type="table" w:customStyle="1" w:styleId="TableGridLight1">
    <w:name w:val="Table Grid Light1"/>
    <w:basedOn w:val="TableNormal"/>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TableNormal"/>
    <w:uiPriority w:val="99"/>
    <w:rsid w:val="00BD124E"/>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spacing w:line="240" w:lineRule="auto"/>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OC1">
    <w:name w:val="toc 1"/>
    <w:basedOn w:val="Normal"/>
    <w:next w:val="Normal"/>
    <w:autoRedefine/>
    <w:uiPriority w:val="39"/>
    <w:unhideWhenUsed/>
    <w:rsid w:val="00264847"/>
    <w:pPr>
      <w:numPr>
        <w:numId w:val="19"/>
      </w:numPr>
      <w:spacing w:before="120" w:after="0"/>
      <w:contextualSpacing/>
    </w:pPr>
    <w:rPr>
      <w:b/>
      <w:caps/>
    </w:rPr>
  </w:style>
  <w:style w:type="paragraph" w:styleId="TOC3">
    <w:name w:val="toc 3"/>
    <w:basedOn w:val="Normal"/>
    <w:next w:val="Normal"/>
    <w:autoRedefine/>
    <w:uiPriority w:val="39"/>
    <w:unhideWhenUsed/>
    <w:rsid w:val="00BE57EF"/>
    <w:pPr>
      <w:numPr>
        <w:ilvl w:val="2"/>
        <w:numId w:val="19"/>
      </w:numPr>
      <w:spacing w:after="0"/>
      <w:contextualSpacing/>
    </w:pPr>
    <w:rPr>
      <w:i/>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BE57E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BE57EF"/>
    <w:rPr>
      <w:rFonts w:ascii="Frutiger LT Com 45 Light" w:eastAsiaTheme="majorEastAsia" w:hAnsi="Frutiger LT Com 45 Light" w:cstheme="majorBidi"/>
      <w:b/>
      <w:caps/>
      <w:color w:val="000000" w:themeColor="text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8.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ise\Dropbox%20(WS%20Secretariat)\WS\Templates\Focus%20on%20Competitions%20and%20Projects\CAP_doc_cover_v2.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B5B2E9-3281-4AC3-93E2-D16CEB3D7D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CAP_doc_cover_v2.0.dotx</Template>
  <TotalTime>0</TotalTime>
  <Pages>6</Pages>
  <Words>1075</Words>
  <Characters>6128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mohsenh@rapidbaz.com</dc:creator>
  <cp:keywords/>
  <dc:description/>
  <cp:lastModifiedBy>Luise Kuehnel</cp:lastModifiedBy>
  <cp:revision>2</cp:revision>
  <cp:lastPrinted>2017-10-25T06:12:00Z</cp:lastPrinted>
  <dcterms:created xsi:type="dcterms:W3CDTF">2017-11-06T09:34:00Z</dcterms:created>
  <dcterms:modified xsi:type="dcterms:W3CDTF">2017-11-06T09:34:00Z</dcterms:modified>
</cp:coreProperties>
</file>